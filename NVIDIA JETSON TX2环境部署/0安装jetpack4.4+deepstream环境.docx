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EE093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文件</w:t>
      </w:r>
      <w:r>
        <w:rPr>
          <w:rFonts w:hint="eastAsia"/>
        </w:rPr>
        <w:t xml:space="preserve">  : 0</w:t>
      </w:r>
      <w:r>
        <w:rPr>
          <w:rFonts w:hint="eastAsia"/>
        </w:rPr>
        <w:t>安装</w:t>
      </w:r>
      <w:r>
        <w:rPr>
          <w:rFonts w:hint="eastAsia"/>
        </w:rPr>
        <w:t>jetpack4.3+deepstream</w:t>
      </w:r>
      <w:r>
        <w:rPr>
          <w:rFonts w:hint="eastAsia"/>
        </w:rPr>
        <w:t>环境</w:t>
      </w:r>
      <w:r>
        <w:rPr>
          <w:rFonts w:hint="eastAsia"/>
        </w:rPr>
        <w:t>.txt</w:t>
      </w:r>
    </w:p>
    <w:p w14:paraId="4D5A3E8B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作者</w:t>
      </w:r>
      <w:r>
        <w:rPr>
          <w:rFonts w:hint="eastAsia"/>
        </w:rPr>
        <w:t xml:space="preserve">  : Michael Cong</w:t>
      </w:r>
    </w:p>
    <w:p w14:paraId="1A1E3DDB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日期</w:t>
      </w:r>
      <w:r>
        <w:rPr>
          <w:rFonts w:hint="eastAsia"/>
        </w:rPr>
        <w:t xml:space="preserve">  : 2020/08/31</w:t>
      </w:r>
    </w:p>
    <w:p w14:paraId="1537A87E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邮箱</w:t>
      </w:r>
      <w:r>
        <w:rPr>
          <w:rFonts w:hint="eastAsia"/>
        </w:rPr>
        <w:t xml:space="preserve">  : rencong_jx@163.com</w:t>
      </w:r>
    </w:p>
    <w:p w14:paraId="3E61D54D" w14:textId="54554344" w:rsidR="00B253D5" w:rsidRDefault="00EC27F4" w:rsidP="00EC27F4">
      <w:pPr>
        <w:pStyle w:val="1"/>
      </w:pPr>
      <w:r>
        <w:rPr>
          <w:rFonts w:hint="eastAsia"/>
        </w:rPr>
        <w:t>一、准备</w:t>
      </w:r>
    </w:p>
    <w:p w14:paraId="2ED16874" w14:textId="77777777" w:rsidR="00A158CD" w:rsidRDefault="00EC27F4" w:rsidP="00EC27F4">
      <w:r>
        <w:rPr>
          <w:rFonts w:hint="eastAsia"/>
        </w:rPr>
        <w:t>PC</w:t>
      </w:r>
      <w:r>
        <w:rPr>
          <w:rFonts w:hint="eastAsia"/>
        </w:rPr>
        <w:t>一台，在虚拟机上安装好</w:t>
      </w:r>
      <w:r>
        <w:rPr>
          <w:rFonts w:hint="eastAsia"/>
        </w:rPr>
        <w:t>Ubuntu</w:t>
      </w:r>
      <w:r>
        <w:rPr>
          <w:rFonts w:hint="eastAsia"/>
        </w:rPr>
        <w:t>做主机用，建议分配</w:t>
      </w:r>
      <w:r>
        <w:rPr>
          <w:rFonts w:hint="eastAsia"/>
        </w:rPr>
        <w:t>80G</w:t>
      </w:r>
      <w:r>
        <w:rPr>
          <w:rFonts w:hint="eastAsia"/>
        </w:rPr>
        <w:t>磁盘空间，至少分配</w:t>
      </w:r>
      <w:r>
        <w:rPr>
          <w:rFonts w:hint="eastAsia"/>
        </w:rPr>
        <w:t>8G</w:t>
      </w:r>
      <w:r>
        <w:rPr>
          <w:rFonts w:hint="eastAsia"/>
        </w:rPr>
        <w:t>内存（这是第一个坑，后面安装</w:t>
      </w:r>
      <w:r>
        <w:rPr>
          <w:rFonts w:hint="eastAsia"/>
        </w:rPr>
        <w:t>JetPack</w:t>
      </w:r>
      <w:r>
        <w:rPr>
          <w:rFonts w:hint="eastAsia"/>
        </w:rPr>
        <w:t>会提示至少需要</w:t>
      </w:r>
      <w:r>
        <w:rPr>
          <w:rFonts w:hint="eastAsia"/>
        </w:rPr>
        <w:t>8G</w:t>
      </w:r>
      <w:r>
        <w:rPr>
          <w:rFonts w:hint="eastAsia"/>
        </w:rPr>
        <w:t>内存，第一次安装失败在一台</w:t>
      </w:r>
      <w:r>
        <w:rPr>
          <w:rFonts w:hint="eastAsia"/>
        </w:rPr>
        <w:t>2G</w:t>
      </w:r>
      <w:r>
        <w:rPr>
          <w:rFonts w:hint="eastAsia"/>
        </w:rPr>
        <w:t>内存的</w:t>
      </w:r>
      <w:r>
        <w:rPr>
          <w:rFonts w:hint="eastAsia"/>
        </w:rPr>
        <w:t>Ubuntu</w:t>
      </w:r>
      <w:r>
        <w:rPr>
          <w:rFonts w:hint="eastAsia"/>
        </w:rPr>
        <w:t>上，忽视了该要求，能把</w:t>
      </w:r>
      <w:r>
        <w:rPr>
          <w:rFonts w:hint="eastAsia"/>
        </w:rPr>
        <w:t>TX2</w:t>
      </w:r>
      <w:r>
        <w:rPr>
          <w:rFonts w:hint="eastAsia"/>
        </w:rPr>
        <w:t>系统刷到开机，但是读不出鼠标无法继续设置！扩容后可越过该坑，无语！）；</w:t>
      </w:r>
    </w:p>
    <w:p w14:paraId="145EFC20" w14:textId="649B246D" w:rsidR="00EC27F4" w:rsidRDefault="00EC27F4" w:rsidP="00EC27F4">
      <w:r>
        <w:rPr>
          <w:rFonts w:hint="eastAsia"/>
        </w:rPr>
        <w:t>Jetson TX2</w:t>
      </w:r>
      <w:r>
        <w:rPr>
          <w:rFonts w:hint="eastAsia"/>
        </w:rPr>
        <w:t>开发板一块；</w:t>
      </w:r>
    </w:p>
    <w:p w14:paraId="635C85CC" w14:textId="77777777" w:rsidR="00A158CD" w:rsidRDefault="00EC27F4" w:rsidP="00EC27F4">
      <w:r>
        <w:rPr>
          <w:rFonts w:hint="eastAsia"/>
        </w:rPr>
        <w:t>显示器一台，</w:t>
      </w:r>
    </w:p>
    <w:p w14:paraId="7BAE056A" w14:textId="77777777" w:rsidR="00A158CD" w:rsidRDefault="00EC27F4" w:rsidP="00EC27F4">
      <w:r>
        <w:rPr>
          <w:rFonts w:hint="eastAsia"/>
        </w:rPr>
        <w:t>HDMI</w:t>
      </w:r>
      <w:r>
        <w:rPr>
          <w:rFonts w:hint="eastAsia"/>
        </w:rPr>
        <w:t>转接线</w:t>
      </w:r>
      <w:r>
        <w:rPr>
          <w:rFonts w:hint="eastAsia"/>
        </w:rPr>
        <w:t>1</w:t>
      </w:r>
      <w:r>
        <w:rPr>
          <w:rFonts w:hint="eastAsia"/>
        </w:rPr>
        <w:t>根（</w:t>
      </w:r>
      <w:r>
        <w:rPr>
          <w:rFonts w:hint="eastAsia"/>
        </w:rPr>
        <w:t>TX2</w:t>
      </w:r>
      <w:r>
        <w:rPr>
          <w:rFonts w:hint="eastAsia"/>
        </w:rPr>
        <w:t>连接显示器），</w:t>
      </w:r>
    </w:p>
    <w:p w14:paraId="104B4A6F" w14:textId="7A4E7C56" w:rsidR="00A158CD" w:rsidRDefault="00EC27F4" w:rsidP="00EC27F4">
      <w:r>
        <w:rPr>
          <w:rFonts w:hint="eastAsia"/>
        </w:rPr>
        <w:t>USB</w:t>
      </w:r>
      <w:r>
        <w:rPr>
          <w:rFonts w:hint="eastAsia"/>
        </w:rPr>
        <w:t>转接线及</w:t>
      </w:r>
      <w:r>
        <w:rPr>
          <w:rFonts w:hint="eastAsia"/>
        </w:rPr>
        <w:t>Hub</w:t>
      </w:r>
      <w:r>
        <w:rPr>
          <w:rFonts w:hint="eastAsia"/>
        </w:rPr>
        <w:t>各一个</w:t>
      </w:r>
      <w:r w:rsidR="00A158CD">
        <w:rPr>
          <w:rFonts w:hint="eastAsia"/>
        </w:rPr>
        <w:t>（</w:t>
      </w:r>
      <w:r w:rsidR="00A158CD">
        <w:rPr>
          <w:rFonts w:hint="eastAsia"/>
        </w:rPr>
        <w:t>T</w:t>
      </w:r>
      <w:r w:rsidR="00A158CD">
        <w:t>X2</w:t>
      </w:r>
      <w:r w:rsidR="00A158CD">
        <w:rPr>
          <w:rFonts w:hint="eastAsia"/>
        </w:rPr>
        <w:t>与</w:t>
      </w:r>
      <w:r w:rsidR="00A158CD">
        <w:rPr>
          <w:rFonts w:hint="eastAsia"/>
        </w:rPr>
        <w:t>P</w:t>
      </w:r>
      <w:r w:rsidR="00A158CD">
        <w:t>C</w:t>
      </w:r>
      <w:r w:rsidR="00A158CD">
        <w:rPr>
          <w:rFonts w:hint="eastAsia"/>
        </w:rPr>
        <w:t>机之间数据传输，这个要看载板的接口）</w:t>
      </w:r>
      <w:r>
        <w:rPr>
          <w:rFonts w:hint="eastAsia"/>
        </w:rPr>
        <w:t>，</w:t>
      </w:r>
    </w:p>
    <w:p w14:paraId="63A79A2A" w14:textId="5E12BF8C" w:rsidR="00EC27F4" w:rsidRPr="00EC27F4" w:rsidRDefault="00EC27F4" w:rsidP="00EC27F4">
      <w:r>
        <w:rPr>
          <w:rFonts w:hint="eastAsia"/>
        </w:rPr>
        <w:t>鼠标键盘各一个。</w:t>
      </w:r>
    </w:p>
    <w:p w14:paraId="309A7EF2" w14:textId="3204CBC7" w:rsidR="00B253D5" w:rsidRDefault="00B253D5" w:rsidP="00061BC0"/>
    <w:p w14:paraId="7D0A5E2A" w14:textId="25B60B38" w:rsidR="00B253D5" w:rsidRDefault="00A158CD" w:rsidP="00A158CD">
      <w:pPr>
        <w:pStyle w:val="1"/>
      </w:pPr>
      <w:r>
        <w:rPr>
          <w:rFonts w:hint="eastAsia"/>
        </w:rPr>
        <w:t>二、配置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机环境</w:t>
      </w:r>
    </w:p>
    <w:p w14:paraId="53D93D2F" w14:textId="665E4B56" w:rsidR="00A158CD" w:rsidRDefault="00A158CD" w:rsidP="00A158CD">
      <w:r w:rsidRPr="00A158CD">
        <w:rPr>
          <w:rFonts w:hint="eastAsia"/>
        </w:rPr>
        <w:t>TX2</w:t>
      </w:r>
      <w:r w:rsidRPr="00A158CD">
        <w:rPr>
          <w:rFonts w:hint="eastAsia"/>
        </w:rPr>
        <w:t>此时不用开机，以下操作在</w:t>
      </w:r>
      <w:r>
        <w:rPr>
          <w:rFonts w:hint="eastAsia"/>
        </w:rPr>
        <w:t>Ubuntu</w:t>
      </w:r>
      <w:r w:rsidRPr="00A158CD">
        <w:rPr>
          <w:rFonts w:hint="eastAsia"/>
        </w:rPr>
        <w:t>主机</w:t>
      </w:r>
      <w:r>
        <w:rPr>
          <w:rFonts w:hint="eastAsia"/>
        </w:rPr>
        <w:t>或</w:t>
      </w:r>
      <w:r w:rsidRPr="00A158CD">
        <w:rPr>
          <w:rFonts w:hint="eastAsia"/>
        </w:rPr>
        <w:t>虚拟机完成。进入官网，提示需要预先安装</w:t>
      </w:r>
      <w:r w:rsidRPr="00A158CD">
        <w:rPr>
          <w:rFonts w:hint="eastAsia"/>
        </w:rPr>
        <w:t>JetPack4.</w:t>
      </w:r>
      <w:r w:rsidR="00627EA1">
        <w:t>3</w:t>
      </w:r>
      <w:r w:rsidRPr="00A158CD">
        <w:rPr>
          <w:rFonts w:hint="eastAsia"/>
        </w:rPr>
        <w:t>。</w:t>
      </w:r>
      <w:r w:rsidR="00C22FC0">
        <w:rPr>
          <w:rFonts w:hint="eastAsia"/>
        </w:rPr>
        <w:t>链接：</w:t>
      </w:r>
      <w:hyperlink r:id="rId8" w:history="1">
        <w:r w:rsidR="00C22FC0" w:rsidRPr="001B3801">
          <w:rPr>
            <w:rStyle w:val="a8"/>
          </w:rPr>
          <w:t>https://developer.nvidia.com/embedded/jetpack</w:t>
        </w:r>
      </w:hyperlink>
    </w:p>
    <w:p w14:paraId="75C0236D" w14:textId="5213B7C3" w:rsidR="00C22FC0" w:rsidRPr="00C22FC0" w:rsidRDefault="00C22FC0" w:rsidP="00C22FC0">
      <w:pPr>
        <w:ind w:firstLine="0"/>
      </w:pPr>
      <w:r>
        <w:rPr>
          <w:noProof/>
          <w:snapToGrid/>
        </w:rPr>
        <w:drawing>
          <wp:inline distT="0" distB="0" distL="0" distR="0" wp14:anchorId="597D9C83" wp14:editId="33153D74">
            <wp:extent cx="6242685" cy="2211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030C" w14:textId="567BCE32" w:rsidR="00016CBE" w:rsidRDefault="00C22FC0" w:rsidP="00C22FC0">
      <w:r>
        <w:rPr>
          <w:rFonts w:hint="eastAsia"/>
        </w:rPr>
        <w:t>要注意下载之前需要注册英伟达的账号</w:t>
      </w:r>
      <w:r w:rsidR="004F5573">
        <w:rPr>
          <w:rFonts w:hint="eastAsia"/>
        </w:rPr>
        <w:t>，</w:t>
      </w:r>
      <w:r>
        <w:rPr>
          <w:rFonts w:hint="eastAsia"/>
        </w:rPr>
        <w:t>下载以后</w:t>
      </w:r>
      <w:r w:rsidR="00277293">
        <w:rPr>
          <w:rFonts w:hint="eastAsia"/>
        </w:rPr>
        <w:t>进入安装包所在的目录（</w:t>
      </w:r>
      <w:r w:rsidR="00277293">
        <w:rPr>
          <w:rFonts w:hint="eastAsia"/>
        </w:rPr>
        <w:t>Dowload</w:t>
      </w:r>
      <w:r w:rsidR="00277293">
        <w:rPr>
          <w:rFonts w:hint="eastAsia"/>
        </w:rPr>
        <w:t>或</w:t>
      </w:r>
      <w:r w:rsidR="00277293">
        <w:rPr>
          <w:rFonts w:hint="eastAsia"/>
        </w:rPr>
        <w:t>home</w:t>
      </w:r>
      <w:r w:rsidR="00277293">
        <w:rPr>
          <w:rFonts w:hint="eastAsia"/>
        </w:rPr>
        <w:t>）</w:t>
      </w:r>
      <w:r w:rsidR="00016CBE">
        <w:rPr>
          <w:rFonts w:hint="eastAsia"/>
        </w:rPr>
        <w:t>。</w:t>
      </w:r>
      <w:r w:rsidR="00277293">
        <w:rPr>
          <w:rFonts w:hint="eastAsia"/>
        </w:rPr>
        <w:t>执行以下命令进行安装：</w:t>
      </w:r>
      <w:r w:rsidR="00B6583D">
        <w:rPr>
          <w:rFonts w:hint="eastAsia"/>
        </w:rPr>
        <w:t>[</w:t>
      </w:r>
      <w:r w:rsidR="00277293" w:rsidRPr="00277293">
        <w:t xml:space="preserve">sudo </w:t>
      </w:r>
      <w:r w:rsidR="00277293">
        <w:rPr>
          <w:rFonts w:hint="eastAsia"/>
        </w:rPr>
        <w:t>dpkg</w:t>
      </w:r>
      <w:r w:rsidR="00277293">
        <w:t xml:space="preserve"> </w:t>
      </w:r>
      <w:r w:rsidR="00277293">
        <w:rPr>
          <w:rFonts w:hint="eastAsia"/>
        </w:rPr>
        <w:t>-</w:t>
      </w:r>
      <w:r w:rsidR="00D433DC">
        <w:t>i</w:t>
      </w:r>
      <w:r w:rsidR="003A4DE3">
        <w:t xml:space="preserve"> &lt;XXX</w:t>
      </w:r>
      <w:r w:rsidR="003A4DE3" w:rsidRPr="00277293">
        <w:t>.deb</w:t>
      </w:r>
      <w:r w:rsidR="003A4DE3">
        <w:t>&gt;</w:t>
      </w:r>
      <w:r w:rsidR="00B6583D">
        <w:t>]</w:t>
      </w:r>
      <w:r w:rsidR="00427879">
        <w:rPr>
          <w:rFonts w:hint="eastAsia"/>
        </w:rPr>
        <w:t>。</w:t>
      </w:r>
    </w:p>
    <w:p w14:paraId="4FE63DF9" w14:textId="7F06DAF5" w:rsidR="00174B0D" w:rsidRDefault="00174B0D" w:rsidP="00C22FC0">
      <w:r>
        <w:rPr>
          <w:rFonts w:hint="eastAsia"/>
        </w:rPr>
        <w:t>如果安装出错，请使用</w:t>
      </w:r>
      <w:r w:rsidR="00B6583D">
        <w:t>[</w:t>
      </w:r>
      <w:r w:rsidR="00432FDB">
        <w:t xml:space="preserve"> </w:t>
      </w:r>
      <w:r>
        <w:rPr>
          <w:rFonts w:hint="eastAsia"/>
        </w:rPr>
        <w:t>sudo</w:t>
      </w:r>
      <w:r>
        <w:t xml:space="preserve"> apt-get install -f</w:t>
      </w:r>
      <w:r w:rsidR="00432FDB">
        <w:t xml:space="preserve"> </w:t>
      </w:r>
      <w:r w:rsidR="00B6583D">
        <w:t>]</w:t>
      </w:r>
      <w:r>
        <w:t xml:space="preserve"> </w:t>
      </w:r>
      <w:r>
        <w:rPr>
          <w:rFonts w:hint="eastAsia"/>
        </w:rPr>
        <w:t>进行修复，执行重新执行上面的安装命令。</w:t>
      </w:r>
    </w:p>
    <w:p w14:paraId="3CACFE43" w14:textId="3177E127" w:rsidR="00FC6863" w:rsidRDefault="00DF19D1" w:rsidP="00DF19D1">
      <w:r>
        <w:rPr>
          <w:rFonts w:hint="eastAsia"/>
        </w:rPr>
        <w:t>安装成功后打开命令窗口输入：</w:t>
      </w:r>
      <w:r>
        <w:rPr>
          <w:rFonts w:hint="eastAsia"/>
        </w:rPr>
        <w:t>[</w:t>
      </w:r>
      <w:r>
        <w:t>sdkmanager]</w:t>
      </w:r>
      <w:r>
        <w:rPr>
          <w:rFonts w:hint="eastAsia"/>
        </w:rPr>
        <w:t>，即可进入</w:t>
      </w:r>
      <w:r w:rsidR="00EE4066">
        <w:rPr>
          <w:rFonts w:hint="eastAsia"/>
        </w:rPr>
        <w:t>jetpack</w:t>
      </w:r>
      <w:r w:rsidR="00EE4066">
        <w:rPr>
          <w:rFonts w:hint="eastAsia"/>
        </w:rPr>
        <w:t>刷机流程。</w:t>
      </w:r>
    </w:p>
    <w:p w14:paraId="5F05687D" w14:textId="3637389C" w:rsidR="00EE4066" w:rsidRDefault="00112549" w:rsidP="00956257">
      <w:pPr>
        <w:pStyle w:val="1"/>
      </w:pPr>
      <w:r>
        <w:rPr>
          <w:rFonts w:hint="eastAsia"/>
        </w:rPr>
        <w:t>三、</w:t>
      </w:r>
      <w:r w:rsidR="00976243">
        <w:rPr>
          <w:rFonts w:hint="eastAsia"/>
        </w:rPr>
        <w:t>开始安装</w:t>
      </w:r>
    </w:p>
    <w:p w14:paraId="725D1C0E" w14:textId="1956DC3D" w:rsidR="00AC60A4" w:rsidRDefault="00AC60A4" w:rsidP="00AC60A4">
      <w:r>
        <w:rPr>
          <w:rFonts w:hint="eastAsia"/>
        </w:rPr>
        <w:t>安装需要登录输入英伟达账号密码，这个建议注册，</w:t>
      </w:r>
      <w:r w:rsidR="00164124">
        <w:rPr>
          <w:rFonts w:hint="eastAsia"/>
        </w:rPr>
        <w:t>配置环境</w:t>
      </w:r>
      <w:r>
        <w:rPr>
          <w:rFonts w:hint="eastAsia"/>
        </w:rPr>
        <w:t>很多地方</w:t>
      </w:r>
      <w:r w:rsidR="00E61AC4">
        <w:rPr>
          <w:rFonts w:hint="eastAsia"/>
        </w:rPr>
        <w:t>都</w:t>
      </w:r>
      <w:r>
        <w:rPr>
          <w:rFonts w:hint="eastAsia"/>
        </w:rPr>
        <w:t>需要用到。</w:t>
      </w:r>
    </w:p>
    <w:p w14:paraId="4E38C6F9" w14:textId="6F9B321C" w:rsidR="003D71BA" w:rsidRDefault="004F3100" w:rsidP="00164124">
      <w:r>
        <w:rPr>
          <w:rFonts w:hint="eastAsia"/>
        </w:rPr>
        <w:lastRenderedPageBreak/>
        <w:t>(</w:t>
      </w:r>
      <w:r>
        <w:t xml:space="preserve">1) </w:t>
      </w:r>
      <w:r w:rsidR="00AC60A4">
        <w:rPr>
          <w:rFonts w:hint="eastAsia"/>
        </w:rPr>
        <w:t>进入</w:t>
      </w:r>
      <w:r w:rsidR="00AC60A4">
        <w:rPr>
          <w:rFonts w:hint="eastAsia"/>
        </w:rPr>
        <w:t>STEP01</w:t>
      </w:r>
      <w:r w:rsidR="00164124">
        <w:rPr>
          <w:rFonts w:hint="eastAsia"/>
        </w:rPr>
        <w:t>，此时界面如图所示。</w:t>
      </w:r>
    </w:p>
    <w:p w14:paraId="1AD1910B" w14:textId="70678CCC" w:rsidR="00AC60A4" w:rsidRDefault="00164124" w:rsidP="004F3100">
      <w:r>
        <w:rPr>
          <w:rFonts w:hint="eastAsia"/>
        </w:rPr>
        <w:t>注意：在这一步中可以选择将</w:t>
      </w:r>
      <w:r>
        <w:rPr>
          <w:rFonts w:hint="eastAsia"/>
        </w:rPr>
        <w:t>HOST</w:t>
      </w:r>
      <w:r>
        <w:rPr>
          <w:rFonts w:hint="eastAsia"/>
        </w:rPr>
        <w:t>选择去掉（</w:t>
      </w:r>
      <w:r>
        <w:rPr>
          <w:rFonts w:hint="eastAsia"/>
        </w:rPr>
        <w:t>jetpack3</w:t>
      </w:r>
      <w:r>
        <w:rPr>
          <w:rFonts w:hint="eastAsia"/>
        </w:rPr>
        <w:t>以及之前的版本需要主机端安装</w:t>
      </w:r>
      <w:r>
        <w:rPr>
          <w:rFonts w:hint="eastAsia"/>
        </w:rPr>
        <w:t>CUDA</w:t>
      </w:r>
      <w:r>
        <w:rPr>
          <w:rFonts w:hint="eastAsia"/>
        </w:rPr>
        <w:t>，</w:t>
      </w:r>
      <w:r>
        <w:rPr>
          <w:rFonts w:hint="eastAsia"/>
        </w:rPr>
        <w:t>TX2</w:t>
      </w:r>
      <w:r>
        <w:rPr>
          <w:rFonts w:hint="eastAsia"/>
        </w:rPr>
        <w:t>才能安装</w:t>
      </w:r>
      <w:r>
        <w:rPr>
          <w:rFonts w:hint="eastAsia"/>
        </w:rPr>
        <w:t>CUDA</w:t>
      </w:r>
      <w:r>
        <w:rPr>
          <w:rFonts w:hint="eastAsia"/>
        </w:rPr>
        <w:t>，但是</w:t>
      </w:r>
      <w:r>
        <w:rPr>
          <w:rFonts w:hint="eastAsia"/>
        </w:rPr>
        <w:t>jetpack4.2</w:t>
      </w:r>
      <w:r>
        <w:rPr>
          <w:rFonts w:hint="eastAsia"/>
        </w:rPr>
        <w:t>取消了，可以直接在</w:t>
      </w:r>
      <w:r>
        <w:rPr>
          <w:rFonts w:hint="eastAsia"/>
        </w:rPr>
        <w:t>TX2</w:t>
      </w:r>
      <w:r>
        <w:rPr>
          <w:rFonts w:hint="eastAsia"/>
        </w:rPr>
        <w:t>上安装），这样可以节省时间，而且避免不必要</w:t>
      </w:r>
      <w:r w:rsidR="004F3100" w:rsidRPr="004F3100">
        <w:rPr>
          <w:rFonts w:hint="eastAsia"/>
        </w:rPr>
        <w:t>下一步，勾选</w:t>
      </w:r>
      <w:r w:rsidR="004F3100" w:rsidRPr="004F3100">
        <w:rPr>
          <w:rFonts w:hint="eastAsia"/>
        </w:rPr>
        <w:t>Download now, install later</w:t>
      </w:r>
      <w:r w:rsidR="004F3100" w:rsidRPr="004F3100">
        <w:rPr>
          <w:rFonts w:hint="eastAsia"/>
        </w:rPr>
        <w:t>，继续下一步。</w:t>
      </w:r>
      <w:r>
        <w:rPr>
          <w:rFonts w:hint="eastAsia"/>
        </w:rPr>
        <w:t>的麻烦。</w:t>
      </w:r>
    </w:p>
    <w:p w14:paraId="1186DE43" w14:textId="2FE4BE5F" w:rsidR="004F3100" w:rsidRDefault="004F3100" w:rsidP="004F3100">
      <w:r>
        <w:rPr>
          <w:rFonts w:hint="eastAsia"/>
        </w:rPr>
        <w:t>点击下一步，进入</w:t>
      </w:r>
      <w:r>
        <w:rPr>
          <w:rFonts w:hint="eastAsia"/>
        </w:rPr>
        <w:t>S</w:t>
      </w:r>
      <w:r>
        <w:t>TEP02</w:t>
      </w:r>
    </w:p>
    <w:p w14:paraId="74B60C77" w14:textId="70045171" w:rsidR="00AC60A4" w:rsidRDefault="00581161" w:rsidP="0070673F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70B54FF6" wp14:editId="7B84DF76">
            <wp:extent cx="4857750" cy="29934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714" cy="299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0E49" w14:textId="05009781" w:rsidR="00AC60A4" w:rsidRDefault="00BD6F4C" w:rsidP="00AC60A4">
      <w:r>
        <w:rPr>
          <w:rFonts w:hint="eastAsia"/>
        </w:rPr>
        <w:t>(</w:t>
      </w:r>
      <w:r>
        <w:t xml:space="preserve">2) </w:t>
      </w:r>
      <w:r w:rsidR="000826AE" w:rsidRPr="000826AE">
        <w:rPr>
          <w:rFonts w:hint="eastAsia"/>
        </w:rPr>
        <w:t>下一步，</w:t>
      </w:r>
      <w:r w:rsidR="00C0324B" w:rsidRPr="00C0324B">
        <w:rPr>
          <w:rFonts w:hint="eastAsia"/>
        </w:rPr>
        <w:t>我将所有的组件都选上了，然后</w:t>
      </w:r>
      <w:r w:rsidR="00C0324B">
        <w:rPr>
          <w:rFonts w:hint="eastAsia"/>
        </w:rPr>
        <w:t>勾选</w:t>
      </w:r>
      <w:r w:rsidR="00C0324B" w:rsidRPr="00C0324B">
        <w:rPr>
          <w:rFonts w:hint="eastAsia"/>
        </w:rPr>
        <w:t>accept agreement</w:t>
      </w:r>
      <w:r w:rsidR="00C0324B">
        <w:rPr>
          <w:rFonts w:hint="eastAsia"/>
        </w:rPr>
        <w:t>，取消</w:t>
      </w:r>
      <w:r w:rsidR="000826AE" w:rsidRPr="000826AE">
        <w:rPr>
          <w:rFonts w:hint="eastAsia"/>
        </w:rPr>
        <w:t>勾选</w:t>
      </w:r>
      <w:r w:rsidR="000826AE" w:rsidRPr="000826AE">
        <w:rPr>
          <w:rFonts w:hint="eastAsia"/>
        </w:rPr>
        <w:t>Download now, install later</w:t>
      </w:r>
      <w:r w:rsidR="000826AE" w:rsidRPr="000826AE">
        <w:rPr>
          <w:rFonts w:hint="eastAsia"/>
        </w:rPr>
        <w:t>，继续下一步。</w:t>
      </w:r>
    </w:p>
    <w:p w14:paraId="7FC55282" w14:textId="32FD084F" w:rsidR="00B253D5" w:rsidRDefault="0070673F" w:rsidP="0070673F">
      <w:pPr>
        <w:ind w:firstLine="0"/>
        <w:jc w:val="center"/>
      </w:pPr>
      <w:r>
        <w:rPr>
          <w:noProof/>
        </w:rPr>
        <w:drawing>
          <wp:inline distT="0" distB="0" distL="0" distR="0" wp14:anchorId="56885584" wp14:editId="694A3CC8">
            <wp:extent cx="4890135" cy="3142699"/>
            <wp:effectExtent l="0" t="0" r="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53" cy="314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994A" w14:textId="1CDE5E78" w:rsidR="00042E16" w:rsidRDefault="00042E16" w:rsidP="00042E16">
      <w:pPr>
        <w:ind w:firstLine="420"/>
      </w:pPr>
      <w:r w:rsidRPr="00042E16">
        <w:rPr>
          <w:rFonts w:hint="eastAsia"/>
        </w:rPr>
        <w:t>偶尔会遇到</w:t>
      </w:r>
      <w:r w:rsidRPr="00042E16">
        <w:rPr>
          <w:rFonts w:hint="eastAsia"/>
        </w:rPr>
        <w:t>OOPS</w:t>
      </w:r>
      <w:r w:rsidRPr="00042E16">
        <w:rPr>
          <w:rFonts w:hint="eastAsia"/>
        </w:rPr>
        <w:t>，这个看人品了！</w:t>
      </w:r>
      <w:r w:rsidR="006E42F7">
        <w:rPr>
          <w:rFonts w:hint="eastAsia"/>
        </w:rPr>
        <w:t>多试</w:t>
      </w:r>
      <w:r w:rsidRPr="00042E16">
        <w:rPr>
          <w:rFonts w:hint="eastAsia"/>
        </w:rPr>
        <w:t>几次即可！</w:t>
      </w:r>
      <w:r w:rsidR="00BA54AF">
        <w:rPr>
          <w:rFonts w:hint="eastAsia"/>
        </w:rPr>
        <w:t>如遇下载失败，请多尝试几次即可成功。</w:t>
      </w:r>
    </w:p>
    <w:p w14:paraId="4C7BB1A1" w14:textId="5912DEE5" w:rsidR="00617054" w:rsidRDefault="006E42F7" w:rsidP="00CE00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942AF3" wp14:editId="1B84BFBA">
            <wp:extent cx="4432300" cy="2726286"/>
            <wp:effectExtent l="0" t="0" r="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44" cy="27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2ABC" w14:textId="43FDD9B9" w:rsidR="00042E16" w:rsidRDefault="00AD439D" w:rsidP="00042E16">
      <w:r>
        <w:rPr>
          <w:rFonts w:hint="eastAsia"/>
        </w:rPr>
        <w:t>(</w:t>
      </w:r>
      <w:r>
        <w:t xml:space="preserve">3) </w:t>
      </w:r>
      <w:r w:rsidR="00042E16">
        <w:rPr>
          <w:rFonts w:hint="eastAsia"/>
        </w:rPr>
        <w:t>接着</w:t>
      </w:r>
      <w:r w:rsidR="00042E16">
        <w:rPr>
          <w:rFonts w:hint="eastAsia"/>
        </w:rPr>
        <w:t>STEP03</w:t>
      </w:r>
    </w:p>
    <w:p w14:paraId="5C9B8154" w14:textId="6E7DECBA" w:rsidR="00CE00FF" w:rsidRDefault="00CE00FF" w:rsidP="00CE00FF">
      <w:r>
        <w:rPr>
          <w:rFonts w:hint="eastAsia"/>
        </w:rPr>
        <w:t>进入恢复</w:t>
      </w:r>
      <w:r>
        <w:rPr>
          <w:rFonts w:hint="eastAsia"/>
        </w:rPr>
        <w:t>/</w:t>
      </w:r>
      <w:r>
        <w:rPr>
          <w:rFonts w:hint="eastAsia"/>
        </w:rPr>
        <w:t>刷机模式，每个载板进入方式不同，请咨询相应供货商。下面是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开发套件的刷机方法</w:t>
      </w:r>
      <w:r w:rsidR="00034A81">
        <w:rPr>
          <w:rFonts w:hint="eastAsia"/>
        </w:rPr>
        <w:t>：</w:t>
      </w:r>
      <w:r>
        <w:rPr>
          <w:rFonts w:hint="eastAsia"/>
        </w:rPr>
        <w:t>此时将</w:t>
      </w:r>
      <w:r>
        <w:rPr>
          <w:rFonts w:hint="eastAsia"/>
        </w:rPr>
        <w:t>TX2</w:t>
      </w:r>
      <w:r w:rsidR="00D63B83">
        <w:rPr>
          <w:rFonts w:hint="eastAsia"/>
        </w:rPr>
        <w:t>中</w:t>
      </w:r>
      <w:r w:rsidR="00D63B83">
        <w:rPr>
          <w:rFonts w:hint="eastAsia"/>
        </w:rPr>
        <w:t>Micro</w:t>
      </w:r>
      <w:r w:rsidR="00D63B83">
        <w:t xml:space="preserve"> </w:t>
      </w:r>
      <w:r>
        <w:rPr>
          <w:rFonts w:hint="eastAsia"/>
        </w:rPr>
        <w:t>USB</w:t>
      </w:r>
      <w:r>
        <w:rPr>
          <w:rFonts w:hint="eastAsia"/>
        </w:rPr>
        <w:t>口连接你的</w:t>
      </w:r>
      <w:r>
        <w:rPr>
          <w:rFonts w:hint="eastAsia"/>
        </w:rPr>
        <w:t>PC</w:t>
      </w:r>
      <w:r>
        <w:rPr>
          <w:rFonts w:hint="eastAsia"/>
        </w:rPr>
        <w:t>虚拟机</w:t>
      </w:r>
      <w:r w:rsidR="000B5145">
        <w:rPr>
          <w:rFonts w:hint="eastAsia"/>
        </w:rPr>
        <w:t>的</w:t>
      </w:r>
      <w:r w:rsidR="000B5145">
        <w:rPr>
          <w:rFonts w:hint="eastAsia"/>
        </w:rPr>
        <w:t>U</w:t>
      </w:r>
      <w:r w:rsidR="000B5145">
        <w:t>SB</w:t>
      </w:r>
      <w:r w:rsidR="000B5145">
        <w:rPr>
          <w:rFonts w:hint="eastAsia"/>
        </w:rPr>
        <w:t>接口</w:t>
      </w:r>
      <w:r>
        <w:rPr>
          <w:rFonts w:hint="eastAsia"/>
        </w:rPr>
        <w:t>，按住</w:t>
      </w:r>
      <w:r>
        <w:rPr>
          <w:rFonts w:hint="eastAsia"/>
        </w:rPr>
        <w:t>recovery</w:t>
      </w:r>
      <w:r>
        <w:rPr>
          <w:rFonts w:hint="eastAsia"/>
        </w:rPr>
        <w:t>键不放，</w:t>
      </w:r>
      <w:r w:rsidR="003F6334">
        <w:rPr>
          <w:rFonts w:hint="eastAsia"/>
        </w:rPr>
        <w:t>按住</w:t>
      </w:r>
      <w:r w:rsidR="003F6334">
        <w:rPr>
          <w:rFonts w:hint="eastAsia"/>
        </w:rPr>
        <w:t>power</w:t>
      </w:r>
      <w:r>
        <w:rPr>
          <w:rFonts w:hint="eastAsia"/>
        </w:rPr>
        <w:t>上电，同时点按一下</w:t>
      </w:r>
      <w:r>
        <w:rPr>
          <w:rFonts w:hint="eastAsia"/>
        </w:rPr>
        <w:t>reset</w:t>
      </w:r>
      <w:r w:rsidR="003F6334">
        <w:rPr>
          <w:rFonts w:hint="eastAsia"/>
        </w:rPr>
        <w:t>键</w:t>
      </w:r>
      <w:r>
        <w:rPr>
          <w:rFonts w:hint="eastAsia"/>
        </w:rPr>
        <w:t>，松开</w:t>
      </w:r>
      <w:r>
        <w:rPr>
          <w:rFonts w:hint="eastAsia"/>
        </w:rPr>
        <w:t>reset</w:t>
      </w:r>
      <w:r w:rsidR="003F6334">
        <w:rPr>
          <w:rFonts w:hint="eastAsia"/>
        </w:rPr>
        <w:t>和</w:t>
      </w:r>
      <w:r w:rsidR="003F6334">
        <w:rPr>
          <w:rFonts w:hint="eastAsia"/>
        </w:rPr>
        <w:t>power</w:t>
      </w:r>
      <w:r>
        <w:rPr>
          <w:rFonts w:hint="eastAsia"/>
        </w:rPr>
        <w:t>，再松开</w:t>
      </w:r>
      <w:r>
        <w:rPr>
          <w:rFonts w:hint="eastAsia"/>
        </w:rPr>
        <w:t>recovery</w:t>
      </w:r>
      <w:r>
        <w:rPr>
          <w:rFonts w:hint="eastAsia"/>
        </w:rPr>
        <w:t>，进入了刷机模式，可在主机上打开终端输入</w:t>
      </w:r>
      <w:r>
        <w:rPr>
          <w:rFonts w:hint="eastAsia"/>
        </w:rPr>
        <w:t>lsusb</w:t>
      </w:r>
      <w:r>
        <w:rPr>
          <w:rFonts w:hint="eastAsia"/>
        </w:rPr>
        <w:t>，出现</w:t>
      </w:r>
      <w:r>
        <w:rPr>
          <w:rFonts w:hint="eastAsia"/>
        </w:rPr>
        <w:t>NVIDIA Corp</w:t>
      </w:r>
      <w:r>
        <w:rPr>
          <w:rFonts w:hint="eastAsia"/>
        </w:rPr>
        <w:t>即成功进入刷机模式。</w:t>
      </w:r>
    </w:p>
    <w:p w14:paraId="54C21D7D" w14:textId="77777777" w:rsidR="003F6334" w:rsidRDefault="00CE00FF" w:rsidP="00CE00FF">
      <w:r>
        <w:rPr>
          <w:rFonts w:hint="eastAsia"/>
        </w:rPr>
        <w:t>点击</w:t>
      </w:r>
      <w:r>
        <w:rPr>
          <w:rFonts w:hint="eastAsia"/>
        </w:rPr>
        <w:t>flash</w:t>
      </w:r>
      <w:r>
        <w:rPr>
          <w:rFonts w:hint="eastAsia"/>
        </w:rPr>
        <w:t>开始刷机。</w:t>
      </w:r>
    </w:p>
    <w:p w14:paraId="341EFE76" w14:textId="66D523AB" w:rsidR="003F6334" w:rsidRDefault="003F6334" w:rsidP="003F6334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19C6402C" wp14:editId="06BC3AFB">
            <wp:extent cx="6242685" cy="3822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5D67" w14:textId="06F80E57" w:rsidR="00CE00FF" w:rsidRDefault="000D1425" w:rsidP="00CE00FF">
      <w:r>
        <w:rPr>
          <w:rFonts w:hint="eastAsia"/>
        </w:rPr>
        <w:t>刷机过程中</w:t>
      </w:r>
      <w:r w:rsidR="00CE00FF">
        <w:rPr>
          <w:rFonts w:hint="eastAsia"/>
        </w:rPr>
        <w:t>主机上会弹出下面窗口，输入</w:t>
      </w:r>
      <w:r w:rsidR="00CE00FF">
        <w:rPr>
          <w:rFonts w:hint="eastAsia"/>
        </w:rPr>
        <w:t>TX2</w:t>
      </w:r>
      <w:r w:rsidR="00CE00FF">
        <w:rPr>
          <w:rFonts w:hint="eastAsia"/>
        </w:rPr>
        <w:t>的</w:t>
      </w:r>
      <w:r w:rsidR="00CE00FF">
        <w:rPr>
          <w:rFonts w:hint="eastAsia"/>
        </w:rPr>
        <w:t>IP</w:t>
      </w:r>
      <w:r w:rsidR="00CE00FF">
        <w:rPr>
          <w:rFonts w:hint="eastAsia"/>
        </w:rPr>
        <w:t>地址和用户名密码，</w:t>
      </w:r>
      <w:r>
        <w:rPr>
          <w:rFonts w:hint="eastAsia"/>
        </w:rPr>
        <w:t>此时</w:t>
      </w:r>
      <w:r w:rsidR="00CE00FF">
        <w:rPr>
          <w:rFonts w:hint="eastAsia"/>
        </w:rPr>
        <w:t>先不要点</w:t>
      </w:r>
      <w:r w:rsidR="00CE00FF">
        <w:rPr>
          <w:rFonts w:hint="eastAsia"/>
        </w:rPr>
        <w:t>install</w:t>
      </w:r>
      <w:r w:rsidR="00CE00FF">
        <w:rPr>
          <w:rFonts w:hint="eastAsia"/>
        </w:rPr>
        <w:t>！</w:t>
      </w:r>
    </w:p>
    <w:p w14:paraId="6A8CF9FB" w14:textId="5E53878D" w:rsidR="00CE00FF" w:rsidRPr="000D1425" w:rsidRDefault="000D1425" w:rsidP="000D1425">
      <w:pPr>
        <w:ind w:firstLine="0"/>
      </w:pPr>
      <w:r>
        <w:rPr>
          <w:noProof/>
        </w:rPr>
        <w:lastRenderedPageBreak/>
        <w:drawing>
          <wp:inline distT="0" distB="0" distL="0" distR="0" wp14:anchorId="66D93DE1" wp14:editId="29338A80">
            <wp:extent cx="6242685" cy="3651885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6A53" w14:textId="33E2A1DF" w:rsidR="000D1425" w:rsidRDefault="000D1425" w:rsidP="000D1425">
      <w:r>
        <w:rPr>
          <w:rFonts w:hint="eastAsia"/>
        </w:rPr>
        <w:t>此时，只需要将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进行重启和接入网线（和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机是一个局域网），其他连接不要动，连接显示器会提示按照流程选择</w:t>
      </w:r>
      <w:r>
        <w:rPr>
          <w:rFonts w:hint="eastAsia"/>
        </w:rPr>
        <w:t>Ubuntu</w:t>
      </w:r>
      <w:r>
        <w:rPr>
          <w:rFonts w:hint="eastAsia"/>
        </w:rPr>
        <w:t>系统配置。建议：选择左下角接受许可</w:t>
      </w:r>
      <w:r>
        <w:rPr>
          <w:rFonts w:hint="eastAsia"/>
        </w:rPr>
        <w:t xml:space="preserve"> -&gt; </w:t>
      </w:r>
      <w:r>
        <w:rPr>
          <w:rFonts w:hint="eastAsia"/>
        </w:rPr>
        <w:t>英文（默认）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英文键盘（默认）</w:t>
      </w:r>
      <w:r>
        <w:rPr>
          <w:rFonts w:hint="eastAsia"/>
        </w:rPr>
        <w:t xml:space="preserve">-&gt; </w:t>
      </w:r>
      <w:r>
        <w:rPr>
          <w:rFonts w:hint="eastAsia"/>
        </w:rPr>
        <w:t>接着选择中国地图的上海</w:t>
      </w:r>
      <w:r>
        <w:rPr>
          <w:rFonts w:hint="eastAsia"/>
        </w:rPr>
        <w:t xml:space="preserve"> -&gt; </w:t>
      </w:r>
      <w:r>
        <w:rPr>
          <w:rFonts w:hint="eastAsia"/>
        </w:rPr>
        <w:t>输入用户名和密码</w:t>
      </w:r>
      <w:r>
        <w:rPr>
          <w:rFonts w:hint="eastAsia"/>
        </w:rPr>
        <w:t xml:space="preserve"> -&gt; </w:t>
      </w:r>
      <w:r>
        <w:rPr>
          <w:rFonts w:hint="eastAsia"/>
        </w:rPr>
        <w:t>等待安装完成</w:t>
      </w:r>
      <w:r>
        <w:rPr>
          <w:rFonts w:hint="eastAsia"/>
        </w:rPr>
        <w:t xml:space="preserve"> -&gt; </w:t>
      </w:r>
      <w:r>
        <w:rPr>
          <w:rFonts w:hint="eastAsia"/>
        </w:rPr>
        <w:t>自动重启。完成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系统配置后</w:t>
      </w:r>
      <w:r w:rsidR="003329AA">
        <w:rPr>
          <w:rFonts w:hint="eastAsia"/>
        </w:rPr>
        <w:t>建议更换软件源。</w:t>
      </w:r>
    </w:p>
    <w:p w14:paraId="73ED177E" w14:textId="39350A81" w:rsidR="00AD6879" w:rsidRDefault="00AD6879" w:rsidP="00AD6879">
      <w:r>
        <w:rPr>
          <w:rFonts w:hint="eastAsia"/>
        </w:rPr>
        <w:t>TX2</w:t>
      </w:r>
      <w:r>
        <w:rPr>
          <w:rFonts w:hint="eastAsia"/>
        </w:rPr>
        <w:t>的软件源为国外服务器，网速会很慢，需要换国内的</w:t>
      </w:r>
      <w:r>
        <w:rPr>
          <w:rFonts w:hint="eastAsia"/>
        </w:rPr>
        <w:t>ARM</w:t>
      </w:r>
      <w:r>
        <w:rPr>
          <w:rFonts w:hint="eastAsia"/>
        </w:rPr>
        <w:t>源。</w:t>
      </w:r>
    </w:p>
    <w:p w14:paraId="67694A7F" w14:textId="77777777" w:rsidR="00AD6879" w:rsidRDefault="00AD6879" w:rsidP="00AD6879">
      <w:r>
        <w:rPr>
          <w:rFonts w:hint="eastAsia"/>
        </w:rPr>
        <w:t>备份</w:t>
      </w:r>
      <w:r>
        <w:rPr>
          <w:rFonts w:hint="eastAsia"/>
        </w:rPr>
        <w:t>/etc/lib</w:t>
      </w:r>
      <w:r>
        <w:rPr>
          <w:rFonts w:hint="eastAsia"/>
        </w:rPr>
        <w:t>路径下的</w:t>
      </w:r>
      <w:r>
        <w:rPr>
          <w:rFonts w:hint="eastAsia"/>
        </w:rPr>
        <w:t>source.list</w:t>
      </w:r>
      <w:r>
        <w:rPr>
          <w:rFonts w:hint="eastAsia"/>
        </w:rPr>
        <w:t>文件，然后在终端（按</w:t>
      </w:r>
      <w:r>
        <w:rPr>
          <w:rFonts w:hint="eastAsia"/>
        </w:rPr>
        <w:t>ctrl+alt+T</w:t>
      </w:r>
      <w:r>
        <w:rPr>
          <w:rFonts w:hint="eastAsia"/>
        </w:rPr>
        <w:t>打开）执行以下命令：</w:t>
      </w:r>
    </w:p>
    <w:p w14:paraId="57629DFF" w14:textId="77777777" w:rsidR="00AD6879" w:rsidRDefault="00AD6879" w:rsidP="00AD6879">
      <w:r>
        <w:rPr>
          <w:rFonts w:hint="eastAsia"/>
        </w:rPr>
        <w:t>sudo cp /etc/apt/sources.list /etc/apt/sources.list.bak    #</w:t>
      </w:r>
      <w:r>
        <w:rPr>
          <w:rFonts w:hint="eastAsia"/>
        </w:rPr>
        <w:t>为防止误操作后无法恢复，先备份原文件</w:t>
      </w:r>
      <w:r>
        <w:rPr>
          <w:rFonts w:hint="eastAsia"/>
        </w:rPr>
        <w:t>sources.list</w:t>
      </w:r>
    </w:p>
    <w:p w14:paraId="7D541FD7" w14:textId="77777777" w:rsidR="00AD6879" w:rsidRDefault="00AD6879" w:rsidP="00AD6879">
      <w:r>
        <w:rPr>
          <w:rFonts w:hint="eastAsia"/>
        </w:rPr>
        <w:t>sudo vim /etc/apt/sources.list  #</w:t>
      </w:r>
      <w:r>
        <w:rPr>
          <w:rFonts w:hint="eastAsia"/>
        </w:rPr>
        <w:t>打开</w:t>
      </w:r>
      <w:r>
        <w:rPr>
          <w:rFonts w:hint="eastAsia"/>
        </w:rPr>
        <w:t>sources.list</w:t>
      </w:r>
      <w:r>
        <w:rPr>
          <w:rFonts w:hint="eastAsia"/>
        </w:rPr>
        <w:t>，将原来的内容使用”</w:t>
      </w:r>
      <w:r>
        <w:rPr>
          <w:rFonts w:hint="eastAsia"/>
        </w:rPr>
        <w:t>#</w:t>
      </w:r>
      <w:r>
        <w:rPr>
          <w:rFonts w:hint="eastAsia"/>
        </w:rPr>
        <w:t>”符号全部注释掉，然后在文件结尾出添加中国科学技术大学或清华的源</w:t>
      </w:r>
    </w:p>
    <w:p w14:paraId="1F568400" w14:textId="77777777" w:rsidR="00AD6879" w:rsidRDefault="00AD6879" w:rsidP="00AD6879">
      <w:r>
        <w:rPr>
          <w:rFonts w:hint="eastAsia"/>
        </w:rPr>
        <w:t>将文件改为国内源（注意修改之前先将原文件备份），还有一点要注意，换源需要换</w:t>
      </w:r>
      <w:r>
        <w:rPr>
          <w:rFonts w:hint="eastAsia"/>
        </w:rPr>
        <w:t>ARM</w:t>
      </w:r>
      <w:r>
        <w:rPr>
          <w:rFonts w:hint="eastAsia"/>
        </w:rPr>
        <w:t>的源，不要换成了</w:t>
      </w:r>
      <w:r>
        <w:rPr>
          <w:rFonts w:hint="eastAsia"/>
        </w:rPr>
        <w:t>pc</w:t>
      </w:r>
      <w:r>
        <w:rPr>
          <w:rFonts w:hint="eastAsia"/>
        </w:rPr>
        <w:t>平台的软件源。这里推荐两个国内源，将原来文件里面的内容全部替换成下面两个源之一就可以：</w:t>
      </w:r>
    </w:p>
    <w:p w14:paraId="4CA08C17" w14:textId="77777777" w:rsidR="00AD6879" w:rsidRDefault="00AD6879" w:rsidP="00AD6879">
      <w:r>
        <w:rPr>
          <w:rFonts w:hint="eastAsia"/>
        </w:rPr>
        <w:t>清华源：</w:t>
      </w:r>
    </w:p>
    <w:p w14:paraId="7F19AA32" w14:textId="77777777" w:rsidR="00AD6879" w:rsidRDefault="00AD6879" w:rsidP="00AD6879">
      <w:r>
        <w:t xml:space="preserve">deb http://mirrors.tuna.tsinghua.edu.cn/ubuntu-ports/ xenial-updates main restricted universe multiverse  </w:t>
      </w:r>
    </w:p>
    <w:p w14:paraId="16A349A9" w14:textId="77777777" w:rsidR="00AD6879" w:rsidRDefault="00AD6879" w:rsidP="00AD6879">
      <w:r>
        <w:t xml:space="preserve">deb-src http://mirrors.tuna.tsinghua.edu.cn/ubuntu-ports/ xenial-updates main restricted universe multiverse   </w:t>
      </w:r>
    </w:p>
    <w:p w14:paraId="114D97DD" w14:textId="77777777" w:rsidR="00AD6879" w:rsidRDefault="00AD6879" w:rsidP="00AD6879">
      <w:r>
        <w:t xml:space="preserve">deb http://mirrors.tuna.tsinghua.edu.cn/ubuntu-ports/ xenial-security main restricted universe multiverse   </w:t>
      </w:r>
    </w:p>
    <w:p w14:paraId="68C7A6FD" w14:textId="77777777" w:rsidR="00AD6879" w:rsidRDefault="00AD6879" w:rsidP="00AD6879">
      <w:r>
        <w:lastRenderedPageBreak/>
        <w:t xml:space="preserve">deb-src http://mirrors.tuna.tsinghua.edu.cn/ubuntu-ports/ xenial-security main restricted universe multiverse   </w:t>
      </w:r>
    </w:p>
    <w:p w14:paraId="4E5E3078" w14:textId="77777777" w:rsidR="00AD6879" w:rsidRDefault="00AD6879" w:rsidP="00AD6879">
      <w:r>
        <w:t xml:space="preserve">deb http://mirrors.tuna.tsinghua.edu.cn/ubuntu-ports/ xenial-backports main restricted universe multiverse   </w:t>
      </w:r>
    </w:p>
    <w:p w14:paraId="0E764F67" w14:textId="77777777" w:rsidR="00AD6879" w:rsidRDefault="00AD6879" w:rsidP="00AD6879">
      <w:r>
        <w:t xml:space="preserve">deb-src http://mirrors.tuna.tsinghua.edu.cn/ubuntu-ports/ xenial-backports main restricted universe multiverse   </w:t>
      </w:r>
    </w:p>
    <w:p w14:paraId="6BD0D3CB" w14:textId="77777777" w:rsidR="00AD6879" w:rsidRDefault="00AD6879" w:rsidP="00AD6879">
      <w:r>
        <w:t xml:space="preserve">deb http://mirrors.tuna.tsinghua.edu.cn/ubuntu-ports/ xenial main universe restricted   </w:t>
      </w:r>
    </w:p>
    <w:p w14:paraId="455A077C" w14:textId="77777777" w:rsidR="00AD6879" w:rsidRDefault="00AD6879" w:rsidP="00AD6879">
      <w:r>
        <w:t xml:space="preserve">deb-src http://mirrors.tuna.tsinghua.edu.cn/ubuntu-ports/ xenial main universe restricted </w:t>
      </w:r>
    </w:p>
    <w:p w14:paraId="29DDF9E3" w14:textId="77777777" w:rsidR="00AD6879" w:rsidRDefault="00AD6879" w:rsidP="00AD6879">
      <w:r>
        <w:rPr>
          <w:rFonts w:hint="eastAsia"/>
        </w:rPr>
        <w:t>科大的源：</w:t>
      </w:r>
    </w:p>
    <w:p w14:paraId="75F7571A" w14:textId="77777777" w:rsidR="00AD6879" w:rsidRDefault="00AD6879" w:rsidP="00AD6879">
      <w:r>
        <w:t xml:space="preserve">deb http://mirrors.ustc.edu.cn/ubuntu-ports/ xenial-updates main restricted universe multiverse </w:t>
      </w:r>
    </w:p>
    <w:p w14:paraId="2CD57509" w14:textId="77777777" w:rsidR="00AD6879" w:rsidRDefault="00AD6879" w:rsidP="00AD6879">
      <w:r>
        <w:t xml:space="preserve">deb-src http://mirrors.ustc.edu.cn/ubuntu-ports/ xenial-updates main restricted universe multiverse </w:t>
      </w:r>
    </w:p>
    <w:p w14:paraId="13F7A606" w14:textId="77777777" w:rsidR="00AD6879" w:rsidRDefault="00AD6879" w:rsidP="00AD6879">
      <w:r>
        <w:t xml:space="preserve">deb http://mirrors.ustc.edu.cn/ubuntu-ports/ xenial-security main restricted universe multiverse </w:t>
      </w:r>
    </w:p>
    <w:p w14:paraId="1EA90029" w14:textId="77777777" w:rsidR="00AD6879" w:rsidRDefault="00AD6879" w:rsidP="00AD6879">
      <w:r>
        <w:t xml:space="preserve">deb-src http://mirrors.ustc.edu.cn/ubuntu-ports/ xenial-security main restricted universe multiverse </w:t>
      </w:r>
    </w:p>
    <w:p w14:paraId="5477DF6A" w14:textId="77777777" w:rsidR="00AD6879" w:rsidRDefault="00AD6879" w:rsidP="00AD6879">
      <w:r>
        <w:t xml:space="preserve">deb http://mirrors.ustc.edu.cn/ubuntu-ports/ xenial-backports main restricted universe multiverse </w:t>
      </w:r>
    </w:p>
    <w:p w14:paraId="15C2BA08" w14:textId="77777777" w:rsidR="00AD6879" w:rsidRDefault="00AD6879" w:rsidP="00AD6879">
      <w:r>
        <w:t xml:space="preserve">deb-src http://mirrors.ustc.edu.cn/ubuntu-ports/ xenial-backports main restricted universe multiverse </w:t>
      </w:r>
    </w:p>
    <w:p w14:paraId="6A67742F" w14:textId="77777777" w:rsidR="00AD6879" w:rsidRDefault="00AD6879" w:rsidP="00AD6879">
      <w:r>
        <w:t xml:space="preserve">deb http://mirrors.ustc.edu.cn/ubuntu-ports/ xenial main universe restricted </w:t>
      </w:r>
    </w:p>
    <w:p w14:paraId="1DE12085" w14:textId="77777777" w:rsidR="00AD6879" w:rsidRDefault="00AD6879" w:rsidP="00AD6879">
      <w:r>
        <w:t>deb-src http://mirrors.ustc.edu.cn/ubuntu-ports/ xenial main universe restricted</w:t>
      </w:r>
    </w:p>
    <w:p w14:paraId="60A941F1" w14:textId="77777777" w:rsidR="00AD6879" w:rsidRDefault="00AD6879" w:rsidP="00AD6879">
      <w:r>
        <w:rPr>
          <w:rFonts w:hint="eastAsia"/>
        </w:rPr>
        <w:t>替换之后，执行</w:t>
      </w:r>
    </w:p>
    <w:p w14:paraId="348D8A3E" w14:textId="1C6FBD44" w:rsidR="000D1425" w:rsidRDefault="00AD6879" w:rsidP="00D22679">
      <w:r>
        <w:t>sudo apt-get update</w:t>
      </w:r>
    </w:p>
    <w:p w14:paraId="7FDCB877" w14:textId="7BE7DDBF" w:rsidR="00B253D5" w:rsidRDefault="00363C1D" w:rsidP="005A446A">
      <w:r>
        <w:rPr>
          <w:rFonts w:hint="eastAsia"/>
        </w:rPr>
        <w:t>软件源更新完成后，在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中打开命令窗口输入</w:t>
      </w:r>
      <w:r>
        <w:rPr>
          <w:rFonts w:hint="eastAsia"/>
        </w:rPr>
        <w:t>{ifconfig}</w:t>
      </w:r>
      <w:r>
        <w:rPr>
          <w:rFonts w:hint="eastAsia"/>
        </w:rPr>
        <w:t>，查看</w:t>
      </w:r>
      <w:r>
        <w:rPr>
          <w:rFonts w:hint="eastAsia"/>
        </w:rPr>
        <w:t>ip</w:t>
      </w:r>
      <w:r>
        <w:rPr>
          <w:rFonts w:hint="eastAsia"/>
        </w:rPr>
        <w:t>地址。找到和主机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在一个波段的地址。</w:t>
      </w:r>
      <w:r w:rsidR="00D40C4C">
        <w:rPr>
          <w:rFonts w:hint="eastAsia"/>
        </w:rPr>
        <w:t>把上图中的</w:t>
      </w:r>
      <w:r w:rsidR="00D40C4C" w:rsidRPr="00D40C4C">
        <w:rPr>
          <w:rFonts w:hint="eastAsia"/>
        </w:rPr>
        <w:t>IP</w:t>
      </w:r>
      <w:r w:rsidR="00D40C4C" w:rsidRPr="00D40C4C">
        <w:rPr>
          <w:rFonts w:hint="eastAsia"/>
        </w:rPr>
        <w:t>更换为</w:t>
      </w:r>
      <w:r w:rsidR="00D40C4C" w:rsidRPr="00D40C4C">
        <w:rPr>
          <w:rFonts w:hint="eastAsia"/>
        </w:rPr>
        <w:t>jetson tx2</w:t>
      </w:r>
      <w:r w:rsidR="00D40C4C" w:rsidRPr="00D40C4C">
        <w:rPr>
          <w:rFonts w:hint="eastAsia"/>
        </w:rPr>
        <w:t>的</w:t>
      </w:r>
      <w:r w:rsidR="00D40C4C" w:rsidRPr="00D40C4C">
        <w:rPr>
          <w:rFonts w:hint="eastAsia"/>
        </w:rPr>
        <w:t xml:space="preserve">IP </w:t>
      </w:r>
      <w:r w:rsidR="00D40C4C" w:rsidRPr="00D40C4C">
        <w:rPr>
          <w:rFonts w:hint="eastAsia"/>
        </w:rPr>
        <w:t>用户名和密码</w:t>
      </w:r>
      <w:r w:rsidR="00D40C4C">
        <w:rPr>
          <w:rFonts w:hint="eastAsia"/>
        </w:rPr>
        <w:t>(</w:t>
      </w:r>
      <w:r w:rsidR="00D40C4C" w:rsidRPr="00D40C4C">
        <w:rPr>
          <w:rFonts w:hint="eastAsia"/>
        </w:rPr>
        <w:t>为了方便均填写</w:t>
      </w:r>
      <w:r w:rsidR="00D40C4C" w:rsidRPr="00D40C4C">
        <w:rPr>
          <w:rFonts w:hint="eastAsia"/>
        </w:rPr>
        <w:t>nvidia</w:t>
      </w:r>
      <w:r w:rsidR="00D40C4C">
        <w:t>)</w:t>
      </w:r>
      <w:r w:rsidR="00CB09D8">
        <w:rPr>
          <w:rFonts w:hint="eastAsia"/>
        </w:rPr>
        <w:t>。等待安装</w:t>
      </w:r>
      <w:r w:rsidR="00D22679">
        <w:rPr>
          <w:rFonts w:hint="eastAsia"/>
        </w:rPr>
        <w:t>。</w:t>
      </w:r>
      <w:r w:rsidR="005A446A">
        <w:rPr>
          <w:rFonts w:hint="eastAsia"/>
        </w:rPr>
        <w:t>更换</w:t>
      </w:r>
      <w:r w:rsidR="005A446A">
        <w:rPr>
          <w:rFonts w:hint="eastAsia"/>
        </w:rPr>
        <w:t>jetson tx2</w:t>
      </w:r>
      <w:r w:rsidR="005A446A">
        <w:rPr>
          <w:rFonts w:hint="eastAsia"/>
        </w:rPr>
        <w:t>的软件源之后开始安装</w:t>
      </w:r>
      <w:r w:rsidR="005A446A">
        <w:rPr>
          <w:rFonts w:hint="eastAsia"/>
        </w:rPr>
        <w:t xml:space="preserve">sdk Manager </w:t>
      </w:r>
      <w:r w:rsidR="005A446A">
        <w:rPr>
          <w:rFonts w:hint="eastAsia"/>
        </w:rPr>
        <w:t>里面的</w:t>
      </w:r>
      <w:r w:rsidR="005A446A">
        <w:rPr>
          <w:rFonts w:hint="eastAsia"/>
        </w:rPr>
        <w:t xml:space="preserve">CUDA AI computer vision </w:t>
      </w:r>
      <w:r w:rsidR="005A446A">
        <w:rPr>
          <w:rFonts w:hint="eastAsia"/>
        </w:rPr>
        <w:t>等部分点击上图中</w:t>
      </w:r>
      <w:r w:rsidR="005A446A">
        <w:rPr>
          <w:rFonts w:hint="eastAsia"/>
        </w:rPr>
        <w:t>finish(</w:t>
      </w:r>
      <w:r w:rsidR="005A446A">
        <w:rPr>
          <w:rFonts w:hint="eastAsia"/>
        </w:rPr>
        <w:t>不换软件源非常慢</w:t>
      </w:r>
      <w:r w:rsidR="005A446A">
        <w:rPr>
          <w:rFonts w:hint="eastAsia"/>
        </w:rPr>
        <w:t>)</w:t>
      </w:r>
      <w:r w:rsidR="005A446A">
        <w:rPr>
          <w:rFonts w:hint="eastAsia"/>
        </w:rPr>
        <w:t>，</w:t>
      </w:r>
      <w:r w:rsidR="005A446A">
        <w:rPr>
          <w:rFonts w:hint="eastAsia"/>
        </w:rPr>
        <w:t>然后等待安装完成即可（安装过程中如果出现安装失败的情况不要怕，后边完了之后点击继续就行，安装失败部分会重新安装）不可以退出</w:t>
      </w:r>
      <w:r w:rsidR="005A446A">
        <w:rPr>
          <w:rFonts w:hint="eastAsia"/>
        </w:rPr>
        <w:t xml:space="preserve">sdk Manager </w:t>
      </w:r>
      <w:r w:rsidR="005A446A">
        <w:rPr>
          <w:rFonts w:hint="eastAsia"/>
        </w:rPr>
        <w:t>，退出</w:t>
      </w:r>
      <w:r w:rsidR="005A446A">
        <w:rPr>
          <w:rFonts w:hint="eastAsia"/>
        </w:rPr>
        <w:t xml:space="preserve">sdk </w:t>
      </w:r>
      <w:r w:rsidR="005A446A">
        <w:rPr>
          <w:rFonts w:hint="eastAsia"/>
        </w:rPr>
        <w:t>部分会全部重新安装</w:t>
      </w:r>
      <w:r w:rsidR="005A446A">
        <w:rPr>
          <w:rFonts w:hint="eastAsia"/>
        </w:rPr>
        <w:t>。</w:t>
      </w:r>
    </w:p>
    <w:p w14:paraId="3C781DD4" w14:textId="63FC4286" w:rsidR="00595A83" w:rsidRDefault="00595A83" w:rsidP="00595A83">
      <w:pPr>
        <w:ind w:firstLine="0"/>
        <w:jc w:val="center"/>
      </w:pPr>
      <w:r>
        <w:rPr>
          <w:noProof/>
        </w:rPr>
        <w:drawing>
          <wp:inline distT="0" distB="0" distL="0" distR="0" wp14:anchorId="17DCEFFD" wp14:editId="7E98D095">
            <wp:extent cx="5340350" cy="3137069"/>
            <wp:effectExtent l="0" t="0" r="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53" cy="31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5261" w14:textId="0F730B23" w:rsidR="00B253D5" w:rsidRDefault="00B253D5" w:rsidP="00061BC0"/>
    <w:p w14:paraId="4B7F0486" w14:textId="77777777" w:rsidR="00B253D5" w:rsidRDefault="00B253D5" w:rsidP="00061BC0"/>
    <w:p w14:paraId="0CF0C1BE" w14:textId="3FB86CC8" w:rsidR="00061BC0" w:rsidRDefault="005F7A41" w:rsidP="005F7A41">
      <w:pPr>
        <w:pStyle w:val="1"/>
      </w:pPr>
      <w:r>
        <w:rPr>
          <w:rFonts w:hint="eastAsia"/>
        </w:rPr>
        <w:t>三、安装完成后查看</w:t>
      </w:r>
      <w:r w:rsidR="00061BC0">
        <w:rPr>
          <w:rFonts w:hint="eastAsia"/>
        </w:rPr>
        <w:t>TX2</w:t>
      </w:r>
      <w:r w:rsidR="00061BC0">
        <w:rPr>
          <w:rFonts w:hint="eastAsia"/>
        </w:rPr>
        <w:t>版本信息</w:t>
      </w:r>
    </w:p>
    <w:p w14:paraId="0B455843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Jetson TX2 L4T</w:t>
      </w:r>
      <w:r>
        <w:rPr>
          <w:rFonts w:hint="eastAsia"/>
        </w:rPr>
        <w:t>版本：</w:t>
      </w:r>
      <w:r>
        <w:rPr>
          <w:rFonts w:hint="eastAsia"/>
        </w:rPr>
        <w:t>head -n 1 /etc/nv_tegra_release</w:t>
      </w:r>
    </w:p>
    <w:p w14:paraId="7E57CBB1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TensorRT</w:t>
      </w:r>
      <w:r>
        <w:rPr>
          <w:rFonts w:hint="eastAsia"/>
        </w:rPr>
        <w:t>的版本：</w:t>
      </w:r>
      <w:r>
        <w:rPr>
          <w:rFonts w:hint="eastAsia"/>
        </w:rPr>
        <w:t>dpkg -l | grep TensorRT</w:t>
      </w:r>
    </w:p>
    <w:p w14:paraId="092E3ED7" w14:textId="77777777" w:rsidR="00061BC0" w:rsidRDefault="00061BC0" w:rsidP="00061BC0">
      <w:r>
        <w:rPr>
          <w:rFonts w:hint="eastAsia"/>
        </w:rPr>
        <w:t>查看系统版本：</w:t>
      </w:r>
      <w:r>
        <w:rPr>
          <w:rFonts w:hint="eastAsia"/>
        </w:rPr>
        <w:t>cat /etc/lsb-release</w:t>
      </w:r>
    </w:p>
    <w:p w14:paraId="4E2D6332" w14:textId="77777777" w:rsidR="00061BC0" w:rsidRDefault="00061BC0" w:rsidP="00061BC0">
      <w:r>
        <w:rPr>
          <w:rFonts w:hint="eastAsia"/>
        </w:rPr>
        <w:t>查看系统内核：</w:t>
      </w:r>
      <w:r>
        <w:rPr>
          <w:rFonts w:hint="eastAsia"/>
        </w:rPr>
        <w:t>uname -a</w:t>
      </w:r>
    </w:p>
    <w:p w14:paraId="3E434BA2" w14:textId="77777777" w:rsidR="00061BC0" w:rsidRDefault="00061BC0" w:rsidP="00061BC0">
      <w:r>
        <w:rPr>
          <w:rFonts w:hint="eastAsia"/>
        </w:rPr>
        <w:t>查看内存：</w:t>
      </w:r>
      <w:r>
        <w:rPr>
          <w:rFonts w:hint="eastAsia"/>
        </w:rPr>
        <w:t>free -m</w:t>
      </w:r>
    </w:p>
    <w:p w14:paraId="36B950DB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CPU</w:t>
      </w:r>
      <w:r>
        <w:rPr>
          <w:rFonts w:hint="eastAsia"/>
        </w:rPr>
        <w:t>详情：</w:t>
      </w:r>
      <w:r>
        <w:rPr>
          <w:rFonts w:hint="eastAsia"/>
        </w:rPr>
        <w:t>lscpu</w:t>
      </w:r>
    </w:p>
    <w:p w14:paraId="7E5FB493" w14:textId="77777777" w:rsidR="00061BC0" w:rsidRDefault="00061BC0" w:rsidP="00061BC0">
      <w:r>
        <w:rPr>
          <w:rFonts w:hint="eastAsia"/>
        </w:rPr>
        <w:t>查看硬盘分区：</w:t>
      </w:r>
      <w:r>
        <w:rPr>
          <w:rFonts w:hint="eastAsia"/>
        </w:rPr>
        <w:t>sudo parted -l</w:t>
      </w:r>
    </w:p>
    <w:p w14:paraId="389F757F" w14:textId="77777777" w:rsidR="00061BC0" w:rsidRDefault="00061BC0" w:rsidP="00061BC0">
      <w:r>
        <w:rPr>
          <w:rFonts w:hint="eastAsia"/>
        </w:rPr>
        <w:t>查看硬盘空间：</w:t>
      </w:r>
      <w:r>
        <w:rPr>
          <w:rFonts w:hint="eastAsia"/>
        </w:rPr>
        <w:t>df -h</w:t>
      </w:r>
    </w:p>
    <w:p w14:paraId="586B59FC" w14:textId="77777777" w:rsidR="00061BC0" w:rsidRDefault="00061BC0" w:rsidP="00061BC0">
      <w:r>
        <w:rPr>
          <w:rFonts w:hint="eastAsia"/>
        </w:rPr>
        <w:t>查看正在运行的进程：</w:t>
      </w:r>
      <w:r>
        <w:rPr>
          <w:rFonts w:hint="eastAsia"/>
        </w:rPr>
        <w:t>top</w:t>
      </w:r>
    </w:p>
    <w:p w14:paraId="2967F203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USB</w:t>
      </w:r>
      <w:r>
        <w:rPr>
          <w:rFonts w:hint="eastAsia"/>
        </w:rPr>
        <w:t>设备：</w:t>
      </w:r>
      <w:r>
        <w:rPr>
          <w:rFonts w:hint="eastAsia"/>
        </w:rPr>
        <w:t>lsusb</w:t>
      </w:r>
    </w:p>
    <w:p w14:paraId="13BC3249" w14:textId="77777777" w:rsidR="00061BC0" w:rsidRDefault="00061BC0" w:rsidP="00061BC0">
      <w:r>
        <w:rPr>
          <w:rFonts w:hint="eastAsia"/>
        </w:rPr>
        <w:t>开启风扇最大功耗模式：</w:t>
      </w:r>
      <w:r>
        <w:rPr>
          <w:rFonts w:hint="eastAsia"/>
        </w:rPr>
        <w:t>sudo ./jetson_clocks.sh(</w:t>
      </w:r>
      <w:r>
        <w:rPr>
          <w:rFonts w:hint="eastAsia"/>
        </w:rPr>
        <w:t>或</w:t>
      </w:r>
      <w:r>
        <w:rPr>
          <w:rFonts w:hint="eastAsia"/>
        </w:rPr>
        <w:t>jetson_clocks)</w:t>
      </w:r>
      <w:r>
        <w:rPr>
          <w:rFonts w:hint="eastAsia"/>
        </w:rPr>
        <w:t>（不同</w:t>
      </w:r>
      <w:r>
        <w:rPr>
          <w:rFonts w:hint="eastAsia"/>
        </w:rPr>
        <w:t>L4T</w:t>
      </w:r>
      <w:r>
        <w:rPr>
          <w:rFonts w:hint="eastAsia"/>
        </w:rPr>
        <w:t>版本对应的文件位置不同。</w:t>
      </w:r>
      <w:r>
        <w:rPr>
          <w:rFonts w:hint="eastAsia"/>
        </w:rPr>
        <w:t>/usr/bin/</w:t>
      </w:r>
      <w:r>
        <w:rPr>
          <w:rFonts w:hint="eastAsia"/>
        </w:rPr>
        <w:t>）</w:t>
      </w:r>
    </w:p>
    <w:p w14:paraId="35E1E227" w14:textId="77777777" w:rsidR="00061BC0" w:rsidRDefault="00061BC0" w:rsidP="00061BC0">
      <w:r>
        <w:rPr>
          <w:rFonts w:hint="eastAsia"/>
        </w:rPr>
        <w:t>查询当前工作模式：</w:t>
      </w:r>
      <w:r>
        <w:rPr>
          <w:rFonts w:hint="eastAsia"/>
        </w:rPr>
        <w:t>sudo nvpmodel -q verbose</w:t>
      </w:r>
    </w:p>
    <w:p w14:paraId="35ADBE85" w14:textId="77777777" w:rsidR="00061BC0" w:rsidRDefault="00061BC0" w:rsidP="00061BC0">
      <w:r>
        <w:rPr>
          <w:rFonts w:hint="eastAsia"/>
        </w:rPr>
        <w:t>修改工作模式为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sudo nvpmodel -m 0</w:t>
      </w:r>
    </w:p>
    <w:p w14:paraId="6572D1AD" w14:textId="77777777" w:rsidR="00061BC0" w:rsidRDefault="00061BC0" w:rsidP="00061BC0">
      <w:r>
        <w:rPr>
          <w:rFonts w:hint="eastAsia"/>
        </w:rPr>
        <w:t>TX2</w:t>
      </w:r>
      <w:r>
        <w:rPr>
          <w:rFonts w:hint="eastAsia"/>
        </w:rPr>
        <w:t>上查看</w:t>
      </w:r>
      <w:r>
        <w:rPr>
          <w:rFonts w:hint="eastAsia"/>
        </w:rPr>
        <w:t>cuda</w:t>
      </w:r>
      <w:r>
        <w:rPr>
          <w:rFonts w:hint="eastAsia"/>
        </w:rPr>
        <w:t>版本：</w:t>
      </w:r>
      <w:r>
        <w:rPr>
          <w:rFonts w:hint="eastAsia"/>
        </w:rPr>
        <w:t>nvcc -V</w:t>
      </w:r>
      <w:r>
        <w:rPr>
          <w:rFonts w:hint="eastAsia"/>
        </w:rPr>
        <w:t>或</w:t>
      </w:r>
      <w:r>
        <w:rPr>
          <w:rFonts w:hint="eastAsia"/>
        </w:rPr>
        <w:t>cat /usr/local/cuda/version.txt</w:t>
      </w:r>
    </w:p>
    <w:p w14:paraId="00E2C021" w14:textId="77777777" w:rsidR="00061BC0" w:rsidRDefault="00061BC0" w:rsidP="00061BC0">
      <w:r>
        <w:rPr>
          <w:rFonts w:hint="eastAsia"/>
        </w:rPr>
        <w:t>TX2</w:t>
      </w:r>
      <w:r>
        <w:rPr>
          <w:rFonts w:hint="eastAsia"/>
        </w:rPr>
        <w:t>上查看</w:t>
      </w:r>
      <w:r>
        <w:rPr>
          <w:rFonts w:hint="eastAsia"/>
        </w:rPr>
        <w:t>cudnn</w:t>
      </w:r>
      <w:r>
        <w:rPr>
          <w:rFonts w:hint="eastAsia"/>
        </w:rPr>
        <w:t>版本：</w:t>
      </w:r>
      <w:r>
        <w:rPr>
          <w:rFonts w:hint="eastAsia"/>
        </w:rPr>
        <w:t>cat /usr/include/cudnn.h | grep CUDNN_MAJOR -A 2</w:t>
      </w:r>
      <w:r>
        <w:rPr>
          <w:rFonts w:hint="eastAsia"/>
        </w:rPr>
        <w:t>，在</w:t>
      </w:r>
      <w:r>
        <w:rPr>
          <w:rFonts w:hint="eastAsia"/>
        </w:rPr>
        <w:t>jetpack4.4</w:t>
      </w:r>
      <w:r>
        <w:rPr>
          <w:rFonts w:hint="eastAsia"/>
        </w:rPr>
        <w:t>中采用：</w:t>
      </w:r>
      <w:r>
        <w:rPr>
          <w:rFonts w:hint="eastAsia"/>
        </w:rPr>
        <w:t>dpkg -l libcudnn8</w:t>
      </w:r>
    </w:p>
    <w:p w14:paraId="15F16325" w14:textId="77777777" w:rsidR="00061BC0" w:rsidRDefault="00061BC0" w:rsidP="00061BC0">
      <w:r>
        <w:rPr>
          <w:rFonts w:hint="eastAsia"/>
        </w:rPr>
        <w:t>TX2</w:t>
      </w:r>
      <w:r>
        <w:rPr>
          <w:rFonts w:hint="eastAsia"/>
        </w:rPr>
        <w:t>上查看</w:t>
      </w:r>
      <w:r>
        <w:rPr>
          <w:rFonts w:hint="eastAsia"/>
        </w:rPr>
        <w:t>opencv</w:t>
      </w:r>
      <w:r>
        <w:rPr>
          <w:rFonts w:hint="eastAsia"/>
        </w:rPr>
        <w:t>版本：</w:t>
      </w:r>
      <w:r>
        <w:rPr>
          <w:rFonts w:hint="eastAsia"/>
        </w:rPr>
        <w:t xml:space="preserve">pkg-config --modversion opencv  </w:t>
      </w:r>
      <w:r>
        <w:rPr>
          <w:rFonts w:hint="eastAsia"/>
        </w:rPr>
        <w:t>或</w:t>
      </w:r>
      <w:r>
        <w:rPr>
          <w:rFonts w:hint="eastAsia"/>
        </w:rPr>
        <w:t xml:space="preserve">  dpkg -l libopencv</w:t>
      </w:r>
    </w:p>
    <w:p w14:paraId="68753BE9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python</w:t>
      </w:r>
      <w:r>
        <w:rPr>
          <w:rFonts w:hint="eastAsia"/>
        </w:rPr>
        <w:t>版本：</w:t>
      </w:r>
    </w:p>
    <w:p w14:paraId="74884B32" w14:textId="77777777" w:rsidR="00061BC0" w:rsidRDefault="00061BC0" w:rsidP="00061BC0">
      <w:r>
        <w:rPr>
          <w:rFonts w:hint="eastAsia"/>
        </w:rPr>
        <w:t>方法一：</w:t>
      </w:r>
      <w:r>
        <w:rPr>
          <w:rFonts w:hint="eastAsia"/>
        </w:rPr>
        <w:t xml:space="preserve"> </w:t>
      </w:r>
    </w:p>
    <w:p w14:paraId="2BB9B4C0" w14:textId="77777777" w:rsidR="00061BC0" w:rsidRDefault="00061BC0" w:rsidP="00061BC0">
      <w:r>
        <w:rPr>
          <w:rFonts w:hint="eastAsia"/>
        </w:rPr>
        <w:t xml:space="preserve">python -V </w:t>
      </w:r>
      <w:r>
        <w:rPr>
          <w:rFonts w:hint="eastAsia"/>
        </w:rPr>
        <w:t>注意：‘</w:t>
      </w:r>
      <w:r>
        <w:rPr>
          <w:rFonts w:hint="eastAsia"/>
        </w:rPr>
        <w:t>-V</w:t>
      </w:r>
      <w:r>
        <w:rPr>
          <w:rFonts w:hint="eastAsia"/>
        </w:rPr>
        <w:t>‘中‘</w:t>
      </w:r>
      <w:r>
        <w:rPr>
          <w:rFonts w:hint="eastAsia"/>
        </w:rPr>
        <w:t>V</w:t>
      </w:r>
      <w:r>
        <w:rPr>
          <w:rFonts w:hint="eastAsia"/>
        </w:rPr>
        <w:t>’为大写字母，只有一个‘</w:t>
      </w:r>
      <w:r>
        <w:rPr>
          <w:rFonts w:hint="eastAsia"/>
        </w:rPr>
        <w:t>-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</w:p>
    <w:p w14:paraId="0E57FFB2" w14:textId="77777777" w:rsidR="00061BC0" w:rsidRDefault="00061BC0" w:rsidP="00061BC0">
      <w:r>
        <w:rPr>
          <w:rFonts w:hint="eastAsia"/>
        </w:rPr>
        <w:t>方法二：</w:t>
      </w:r>
      <w:r>
        <w:rPr>
          <w:rFonts w:hint="eastAsia"/>
        </w:rPr>
        <w:t xml:space="preserve"> </w:t>
      </w:r>
    </w:p>
    <w:p w14:paraId="60F91040" w14:textId="77777777" w:rsidR="00061BC0" w:rsidRDefault="00061BC0" w:rsidP="00061BC0">
      <w:r>
        <w:rPr>
          <w:rFonts w:hint="eastAsia"/>
        </w:rPr>
        <w:t xml:space="preserve">python </w:t>
      </w:r>
      <w:r>
        <w:rPr>
          <w:rFonts w:hint="eastAsia"/>
        </w:rPr>
        <w:t>–</w:t>
      </w:r>
      <w:r>
        <w:rPr>
          <w:rFonts w:hint="eastAsia"/>
        </w:rPr>
        <w:t xml:space="preserve">version </w:t>
      </w:r>
      <w:r>
        <w:rPr>
          <w:rFonts w:hint="eastAsia"/>
        </w:rPr>
        <w:t>注意：‘–</w:t>
      </w:r>
      <w:r>
        <w:rPr>
          <w:rFonts w:hint="eastAsia"/>
        </w:rPr>
        <w:t>version</w:t>
      </w:r>
      <w:r>
        <w:rPr>
          <w:rFonts w:hint="eastAsia"/>
        </w:rPr>
        <w:t>’中有两个‘</w:t>
      </w:r>
      <w:r>
        <w:rPr>
          <w:rFonts w:hint="eastAsia"/>
        </w:rPr>
        <w:t>-</w:t>
      </w:r>
      <w:r>
        <w:rPr>
          <w:rFonts w:hint="eastAsia"/>
        </w:rPr>
        <w:t>’</w:t>
      </w:r>
    </w:p>
    <w:p w14:paraId="4DF1571E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python</w:t>
      </w:r>
      <w:r>
        <w:rPr>
          <w:rFonts w:hint="eastAsia"/>
        </w:rPr>
        <w:t>安装位置</w:t>
      </w:r>
      <w:r>
        <w:rPr>
          <w:rFonts w:hint="eastAsia"/>
        </w:rPr>
        <w:t xml:space="preserve"> </w:t>
      </w:r>
    </w:p>
    <w:p w14:paraId="3EA7FB02" w14:textId="77777777" w:rsidR="00061BC0" w:rsidRDefault="00061BC0" w:rsidP="00061BC0">
      <w:r>
        <w:rPr>
          <w:rFonts w:hint="eastAsia"/>
        </w:rPr>
        <w:t xml:space="preserve">方法一：　</w:t>
      </w:r>
      <w:r>
        <w:rPr>
          <w:rFonts w:hint="eastAsia"/>
        </w:rPr>
        <w:t xml:space="preserve"> </w:t>
      </w:r>
    </w:p>
    <w:p w14:paraId="4D553EC9" w14:textId="77777777" w:rsidR="00061BC0" w:rsidRDefault="00061BC0" w:rsidP="00061BC0">
      <w:r>
        <w:t xml:space="preserve">python -c “import sys; print sys.executable” </w:t>
      </w:r>
    </w:p>
    <w:p w14:paraId="5A5694A9" w14:textId="77777777" w:rsidR="00061BC0" w:rsidRDefault="00061BC0" w:rsidP="00061BC0">
      <w:r>
        <w:rPr>
          <w:rFonts w:hint="eastAsia"/>
        </w:rPr>
        <w:t>方法二：</w:t>
      </w:r>
      <w:r>
        <w:rPr>
          <w:rFonts w:hint="eastAsia"/>
        </w:rPr>
        <w:t xml:space="preserve"> </w:t>
      </w:r>
    </w:p>
    <w:p w14:paraId="469209F6" w14:textId="77777777" w:rsidR="00061BC0" w:rsidRDefault="00061BC0" w:rsidP="00061BC0">
      <w:r>
        <w:t xml:space="preserve">python -c “import os; print os.sys.executable” </w:t>
      </w:r>
    </w:p>
    <w:p w14:paraId="6B94F1CA" w14:textId="77777777" w:rsidR="00061BC0" w:rsidRDefault="00061BC0" w:rsidP="00061BC0">
      <w:r>
        <w:t>python -c “import os; path = os.sys.executable;folder=path[0 : path.rfind(os.sep)]; print folder”</w:t>
      </w:r>
    </w:p>
    <w:p w14:paraId="4C0CC0E7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Numpy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14:paraId="205134C3" w14:textId="77777777" w:rsidR="00061BC0" w:rsidRDefault="00061BC0" w:rsidP="00061BC0">
      <w:r>
        <w:t xml:space="preserve">python -c “import numpy; print numpy.version.version” </w:t>
      </w:r>
    </w:p>
    <w:p w14:paraId="6661E452" w14:textId="77777777" w:rsidR="00061BC0" w:rsidRDefault="00061BC0" w:rsidP="00061BC0">
      <w:r>
        <w:rPr>
          <w:rFonts w:hint="eastAsia"/>
        </w:rPr>
        <w:lastRenderedPageBreak/>
        <w:t>或</w:t>
      </w:r>
      <w:r>
        <w:rPr>
          <w:rFonts w:hint="eastAsia"/>
        </w:rPr>
        <w:t xml:space="preserve"> </w:t>
      </w:r>
    </w:p>
    <w:p w14:paraId="54810291" w14:textId="77777777" w:rsidR="00061BC0" w:rsidRDefault="00061BC0" w:rsidP="00061BC0">
      <w:r>
        <w:t>python -c “import numpy; print numpy.version”</w:t>
      </w:r>
    </w:p>
    <w:p w14:paraId="744C5A47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Numpy</w:t>
      </w:r>
      <w:r>
        <w:rPr>
          <w:rFonts w:hint="eastAsia"/>
        </w:rPr>
        <w:t>安装路径</w:t>
      </w:r>
      <w:r>
        <w:rPr>
          <w:rFonts w:hint="eastAsia"/>
        </w:rPr>
        <w:t xml:space="preserve"> </w:t>
      </w:r>
    </w:p>
    <w:p w14:paraId="30303B52" w14:textId="77777777" w:rsidR="00061BC0" w:rsidRDefault="00061BC0" w:rsidP="00061BC0">
      <w:r>
        <w:t>python -c “import numpy; print numpy.file”</w:t>
      </w:r>
    </w:p>
    <w:p w14:paraId="4560976C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SciPy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14:paraId="259DF3E3" w14:textId="77777777" w:rsidR="00061BC0" w:rsidRDefault="00061BC0" w:rsidP="00061BC0">
      <w:r>
        <w:t xml:space="preserve">python -c “import scipy; print scipy.version.version” </w:t>
      </w:r>
    </w:p>
    <w:p w14:paraId="37A2034A" w14:textId="77777777" w:rsidR="00061BC0" w:rsidRDefault="00061BC0" w:rsidP="00061BC0">
      <w:r>
        <w:rPr>
          <w:rFonts w:hint="eastAsia"/>
        </w:rPr>
        <w:t>或</w:t>
      </w:r>
      <w:r>
        <w:rPr>
          <w:rFonts w:hint="eastAsia"/>
        </w:rPr>
        <w:t xml:space="preserve"> </w:t>
      </w:r>
    </w:p>
    <w:p w14:paraId="5D64EDB8" w14:textId="77777777" w:rsidR="00061BC0" w:rsidRDefault="00061BC0" w:rsidP="00061BC0">
      <w:r>
        <w:t>python -c “import scipy; print scipy.version”</w:t>
      </w:r>
    </w:p>
    <w:p w14:paraId="0400A2C2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SciPy</w:t>
      </w:r>
      <w:r>
        <w:rPr>
          <w:rFonts w:hint="eastAsia"/>
        </w:rPr>
        <w:t>安装路径</w:t>
      </w:r>
      <w:r>
        <w:rPr>
          <w:rFonts w:hint="eastAsia"/>
        </w:rPr>
        <w:t xml:space="preserve"> </w:t>
      </w:r>
    </w:p>
    <w:p w14:paraId="2770AA12" w14:textId="77777777" w:rsidR="00061BC0" w:rsidRDefault="00061BC0" w:rsidP="00061BC0">
      <w:r>
        <w:t>python -c “import scipy; print scipy.file”</w:t>
      </w:r>
    </w:p>
    <w:p w14:paraId="283933DB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Matplotlib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14:paraId="35871EB1" w14:textId="77777777" w:rsidR="00061BC0" w:rsidRDefault="00061BC0" w:rsidP="00061BC0">
      <w:r>
        <w:t xml:space="preserve">python -c “import matplotlib; print matplotlib.version.version” </w:t>
      </w:r>
    </w:p>
    <w:p w14:paraId="1BB146BE" w14:textId="77777777" w:rsidR="00061BC0" w:rsidRDefault="00061BC0" w:rsidP="00061BC0">
      <w:r>
        <w:rPr>
          <w:rFonts w:hint="eastAsia"/>
        </w:rPr>
        <w:t>或</w:t>
      </w:r>
      <w:r>
        <w:rPr>
          <w:rFonts w:hint="eastAsia"/>
        </w:rPr>
        <w:t xml:space="preserve"> </w:t>
      </w:r>
    </w:p>
    <w:p w14:paraId="7AF3A3B6" w14:textId="77777777" w:rsidR="00061BC0" w:rsidRDefault="00061BC0" w:rsidP="00061BC0">
      <w:r>
        <w:t>python -c “import matplotlib; print matplotlib.version”</w:t>
      </w:r>
    </w:p>
    <w:p w14:paraId="6FDC8243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Matplotlib</w:t>
      </w:r>
      <w:r>
        <w:rPr>
          <w:rFonts w:hint="eastAsia"/>
        </w:rPr>
        <w:t>安装路径</w:t>
      </w:r>
      <w:r>
        <w:rPr>
          <w:rFonts w:hint="eastAsia"/>
        </w:rPr>
        <w:t xml:space="preserve"> </w:t>
      </w:r>
    </w:p>
    <w:p w14:paraId="61D379B6" w14:textId="5E62001B" w:rsidR="00EA6459" w:rsidRPr="00061BC0" w:rsidRDefault="00061BC0" w:rsidP="0066770D">
      <w:r>
        <w:t>python -c “import matplotlib; print matplotlib.file”</w:t>
      </w:r>
    </w:p>
    <w:sectPr w:rsidR="00EA6459" w:rsidRPr="00061BC0" w:rsidSect="003F1521">
      <w:headerReference w:type="even" r:id="rId16"/>
      <w:headerReference w:type="default" r:id="rId17"/>
      <w:headerReference w:type="first" r:id="rId18"/>
      <w:type w:val="continuous"/>
      <w:pgSz w:w="11419" w:h="15621" w:code="9"/>
      <w:pgMar w:top="1814" w:right="794" w:bottom="454" w:left="794" w:header="680" w:footer="454" w:gutter="0"/>
      <w:cols w:space="425"/>
      <w:docGrid w:type="lines" w:linePitch="2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29A54" w14:textId="77777777" w:rsidR="00E16F6D" w:rsidRDefault="00E16F6D">
      <w:r>
        <w:separator/>
      </w:r>
    </w:p>
  </w:endnote>
  <w:endnote w:type="continuationSeparator" w:id="0">
    <w:p w14:paraId="0552948A" w14:textId="77777777" w:rsidR="00E16F6D" w:rsidRDefault="00E16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script"/>
    <w:pitch w:val="fixed"/>
    <w:sig w:usb0="00000003" w:usb1="080E0000" w:usb2="00000010" w:usb3="00000000" w:csb0="00040001" w:csb1="00000000"/>
  </w:font>
  <w:font w:name="方正楷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5">
    <w:altName w:val="微软雅黑"/>
    <w:charset w:val="86"/>
    <w:family w:val="swiss"/>
    <w:pitch w:val="default"/>
    <w:sig w:usb0="00000001" w:usb1="080E0000" w:usb2="00000010" w:usb3="00000000" w:csb0="00040000" w:csb1="00000000"/>
  </w:font>
  <w:font w:name="·s²Ó©úÅé">
    <w:altName w:val="MingLiU"/>
    <w:charset w:val="88"/>
    <w:family w:val="auto"/>
    <w:pitch w:val="variable"/>
    <w:sig w:usb0="00000001" w:usb1="08080000" w:usb2="00000010" w:usb3="00000000" w:csb0="00100000" w:csb1="00000000"/>
  </w:font>
  <w:font w:name="方正宋黑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71899D" w14:textId="77777777" w:rsidR="00E16F6D" w:rsidRDefault="00E16F6D">
      <w:pPr>
        <w:spacing w:after="80" w:line="240" w:lineRule="auto"/>
        <w:ind w:firstLine="0"/>
        <w:rPr>
          <w:u w:val="single"/>
        </w:rPr>
      </w:pPr>
      <w:r>
        <w:rPr>
          <w:rFonts w:hint="eastAsia"/>
          <w:u w:val="single"/>
        </w:rPr>
        <w:t xml:space="preserve">                    </w:t>
      </w:r>
    </w:p>
  </w:footnote>
  <w:footnote w:type="continuationSeparator" w:id="0">
    <w:p w14:paraId="0EC89C42" w14:textId="77777777" w:rsidR="00E16F6D" w:rsidRDefault="00E16F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69A55C" w14:textId="77777777" w:rsidR="007D00EF" w:rsidRDefault="00E16F6D" w:rsidP="007922CE">
    <w:pPr>
      <w:pStyle w:val="a4"/>
      <w:pBdr>
        <w:bottom w:val="single" w:sz="2" w:space="1" w:color="auto"/>
      </w:pBdr>
      <w:tabs>
        <w:tab w:val="clear" w:pos="4153"/>
        <w:tab w:val="clear" w:pos="8306"/>
        <w:tab w:val="center" w:pos="4818"/>
        <w:tab w:val="right" w:pos="9735"/>
      </w:tabs>
      <w:spacing w:before="160" w:line="288" w:lineRule="auto"/>
      <w:ind w:leftChars="5" w:left="11" w:firstLineChars="22" w:firstLine="44"/>
      <w:jc w:val="both"/>
      <w:rPr>
        <w:i/>
        <w:iCs/>
        <w:sz w:val="19"/>
      </w:rPr>
    </w:pPr>
    <w:r>
      <w:rPr>
        <w:noProof/>
        <w:snapToGrid/>
        <w:sz w:val="20"/>
      </w:rPr>
      <w:pict w14:anchorId="2FCE44D8">
        <v:line id="_x0000_s2115" style="position:absolute;left:0;text-align:left;z-index:251659264" from="-1.35pt,24.2pt" to="492.45pt,24.2pt"/>
      </w:pict>
    </w:r>
    <w:r w:rsidR="007D00EF">
      <w:rPr>
        <w:rStyle w:val="a6"/>
        <w:sz w:val="19"/>
      </w:rPr>
      <w:fldChar w:fldCharType="begin"/>
    </w:r>
    <w:r w:rsidR="007D00EF">
      <w:rPr>
        <w:rStyle w:val="a6"/>
        <w:sz w:val="19"/>
      </w:rPr>
      <w:instrText xml:space="preserve"> PAGE </w:instrText>
    </w:r>
    <w:r w:rsidR="007D00EF">
      <w:rPr>
        <w:rStyle w:val="a6"/>
        <w:sz w:val="19"/>
      </w:rPr>
      <w:fldChar w:fldCharType="separate"/>
    </w:r>
    <w:r w:rsidR="007D00EF">
      <w:rPr>
        <w:rStyle w:val="a6"/>
        <w:noProof/>
        <w:sz w:val="19"/>
      </w:rPr>
      <w:t>4</w:t>
    </w:r>
    <w:r w:rsidR="007D00EF">
      <w:rPr>
        <w:rStyle w:val="a6"/>
        <w:sz w:val="19"/>
      </w:rPr>
      <w:fldChar w:fldCharType="end"/>
    </w:r>
    <w:r w:rsidR="007D00EF">
      <w:rPr>
        <w:rFonts w:hint="eastAsia"/>
        <w:sz w:val="19"/>
      </w:rPr>
      <w:tab/>
    </w:r>
    <w:r w:rsidR="007D00EF">
      <w:rPr>
        <w:rFonts w:hint="eastAsia"/>
        <w:i/>
        <w:iCs/>
        <w:sz w:val="19"/>
      </w:rPr>
      <w:t>Computer Engineering and Applications</w:t>
    </w:r>
    <w:r w:rsidR="007D00EF">
      <w:rPr>
        <w:rFonts w:hint="eastAsia"/>
        <w:sz w:val="19"/>
      </w:rPr>
      <w:t xml:space="preserve"> </w:t>
    </w:r>
    <w:r w:rsidR="007D00EF">
      <w:rPr>
        <w:rFonts w:eastAsia="方正宋黑简体" w:hint="eastAsia"/>
        <w:sz w:val="19"/>
      </w:rPr>
      <w:t>计算机工程与应用</w:t>
    </w:r>
    <w:r w:rsidR="007D00EF">
      <w:rPr>
        <w:rFonts w:hint="eastAsia"/>
        <w:sz w:val="19"/>
      </w:rPr>
      <w:tab/>
    </w:r>
  </w:p>
  <w:p w14:paraId="14F998E9" w14:textId="77777777" w:rsidR="007D00EF" w:rsidRDefault="007D00EF">
    <w:pPr>
      <w:pStyle w:val="a4"/>
      <w:tabs>
        <w:tab w:val="clear" w:pos="4153"/>
        <w:tab w:val="clear" w:pos="8306"/>
        <w:tab w:val="center" w:pos="4725"/>
        <w:tab w:val="right" w:pos="9516"/>
      </w:tabs>
      <w:spacing w:before="160" w:line="0" w:lineRule="atLeast"/>
      <w:ind w:firstLine="113"/>
      <w:jc w:val="both"/>
      <w:rPr>
        <w:rFonts w:ascii="Arial" w:hAnsi="Arial" w:cs="Arial"/>
        <w:i/>
        <w:iCs/>
        <w:sz w:val="16"/>
        <w:szCs w:val="16"/>
      </w:rPr>
    </w:pPr>
    <w:r>
      <w:rPr>
        <w:rFonts w:ascii="Arial" w:hAnsi="Arial" w:cs="Arial" w:hint="eastAsia"/>
        <w:i/>
        <w:iCs/>
        <w:sz w:val="16"/>
        <w:szCs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95E57B" w14:textId="129EC3FC" w:rsidR="007D00EF" w:rsidRDefault="00E16F6D" w:rsidP="00061BC0">
    <w:pPr>
      <w:pStyle w:val="a4"/>
      <w:pBdr>
        <w:bottom w:val="single" w:sz="2" w:space="1" w:color="auto"/>
      </w:pBdr>
      <w:tabs>
        <w:tab w:val="clear" w:pos="4153"/>
        <w:tab w:val="clear" w:pos="8306"/>
        <w:tab w:val="center" w:pos="4818"/>
        <w:tab w:val="right" w:pos="9738"/>
      </w:tabs>
      <w:spacing w:before="120" w:line="288" w:lineRule="auto"/>
      <w:ind w:firstLineChars="255"/>
      <w:jc w:val="both"/>
      <w:rPr>
        <w:rFonts w:ascii="Arial" w:hAnsi="Arial" w:cs="Arial"/>
        <w:i/>
        <w:iCs/>
        <w:sz w:val="17"/>
      </w:rPr>
    </w:pPr>
    <w:r>
      <w:rPr>
        <w:rFonts w:eastAsia="方正宋黑简体"/>
        <w:noProof/>
        <w:snapToGrid/>
        <w:sz w:val="20"/>
      </w:rPr>
      <w:pict w14:anchorId="1733E69E">
        <v:line id="_x0000_s2101" style="position:absolute;left:0;text-align:left;z-index:251657216" from="-1pt,22.5pt" to="492.8pt,22.5pt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99F3B" w14:textId="77777777" w:rsidR="007D00EF" w:rsidRDefault="007D00EF">
    <w:pPr>
      <w:pStyle w:val="a4"/>
    </w:pPr>
  </w:p>
  <w:p w14:paraId="3A7E7C5E" w14:textId="77777777" w:rsidR="007D00EF" w:rsidRDefault="007D00EF">
    <w:pPr>
      <w:pStyle w:val="a4"/>
      <w:tabs>
        <w:tab w:val="clear" w:pos="4153"/>
        <w:tab w:val="clear" w:pos="8306"/>
        <w:tab w:val="center" w:pos="5052"/>
        <w:tab w:val="right" w:pos="9684"/>
      </w:tabs>
      <w:wordWrap w:val="0"/>
      <w:spacing w:before="120" w:line="0" w:lineRule="atLeast"/>
      <w:jc w:val="right"/>
      <w:rPr>
        <w:rFonts w:ascii="Arial" w:hAnsi="Arial" w:cs="Arial"/>
        <w:b/>
        <w:bCs/>
        <w:i/>
        <w:iCs/>
        <w:sz w:val="17"/>
      </w:rPr>
    </w:pPr>
    <w:r>
      <w:rPr>
        <w:noProof/>
        <w:snapToGrid/>
      </w:rPr>
      <w:drawing>
        <wp:inline distT="0" distB="0" distL="0" distR="0" wp14:anchorId="3D22EE33" wp14:editId="0018FA37">
          <wp:extent cx="238125" cy="133350"/>
          <wp:effectExtent l="19050" t="0" r="9525" b="0"/>
          <wp:docPr id="2" name="图片 9" descr="遗传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 descr="遗传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25" cy="133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ascii="Arial" w:hAnsi="Arial" w:cs="Arial" w:hint="eastAsia"/>
        <w:b/>
        <w:bCs/>
        <w:i/>
        <w:iCs/>
        <w:sz w:val="17"/>
      </w:rPr>
      <w:t>HEREDITAS (Beijing) 2006,  28(8): 1~10</w:t>
    </w:r>
    <w:r>
      <w:rPr>
        <w:rFonts w:ascii="Arial" w:hAnsi="Arial" w:cs="Arial" w:hint="eastAsia"/>
        <w:b/>
        <w:bCs/>
        <w:i/>
        <w:iCs/>
        <w:sz w:val="17"/>
      </w:rPr>
      <w:tab/>
    </w:r>
    <w:r>
      <w:rPr>
        <w:rFonts w:hint="eastAsia"/>
      </w:rPr>
      <w:tab/>
    </w:r>
    <w:r>
      <w:rPr>
        <w:rFonts w:eastAsia="华文新魏" w:hint="eastAsia"/>
        <w:spacing w:val="-20"/>
        <w:w w:val="150"/>
        <w:sz w:val="17"/>
      </w:rPr>
      <w:t>封面人物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B0BC3"/>
    <w:multiLevelType w:val="hybridMultilevel"/>
    <w:tmpl w:val="34725EA6"/>
    <w:lvl w:ilvl="0" w:tplc="9BE41948">
      <w:start w:val="1"/>
      <w:numFmt w:val="lowerLetter"/>
      <w:lvlText w:val="(%1)"/>
      <w:lvlJc w:val="left"/>
      <w:pPr>
        <w:ind w:left="87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" w15:restartNumberingAfterBreak="0">
    <w:nsid w:val="46CC3EE2"/>
    <w:multiLevelType w:val="multilevel"/>
    <w:tmpl w:val="42284B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BBC2CA8"/>
    <w:multiLevelType w:val="multilevel"/>
    <w:tmpl w:val="DFEE4FC8"/>
    <w:lvl w:ilvl="0">
      <w:start w:val="1"/>
      <w:numFmt w:val="decimal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color w:val="0000FF"/>
        <w:sz w:val="21"/>
      </w:rPr>
    </w:lvl>
    <w:lvl w:ilvl="1">
      <w:start w:val="1"/>
      <w:numFmt w:val="decimal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54A21A6B"/>
    <w:multiLevelType w:val="hybridMultilevel"/>
    <w:tmpl w:val="AE6AC95A"/>
    <w:lvl w:ilvl="0" w:tplc="1920304E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59B6DC0"/>
    <w:multiLevelType w:val="hybridMultilevel"/>
    <w:tmpl w:val="96860EA2"/>
    <w:lvl w:ilvl="0" w:tplc="0BE80D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4B0F7A"/>
    <w:multiLevelType w:val="hybridMultilevel"/>
    <w:tmpl w:val="6B0AFDA6"/>
    <w:lvl w:ilvl="0" w:tplc="5EBCD6E0">
      <w:start w:val="1"/>
      <w:numFmt w:val="decimal"/>
      <w:pStyle w:val="a"/>
      <w:lvlText w:val="[%1]"/>
      <w:lvlJc w:val="right"/>
      <w:pPr>
        <w:tabs>
          <w:tab w:val="num" w:pos="397"/>
        </w:tabs>
        <w:ind w:left="397" w:hanging="113"/>
      </w:pPr>
      <w:rPr>
        <w:rFonts w:hint="eastAsia"/>
      </w:rPr>
    </w:lvl>
    <w:lvl w:ilvl="1" w:tplc="B316E3D4">
      <w:start w:val="1"/>
      <w:numFmt w:val="lowerLetter"/>
      <w:pStyle w:val="a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7A67DC1"/>
    <w:multiLevelType w:val="hybridMultilevel"/>
    <w:tmpl w:val="AE6AC95A"/>
    <w:lvl w:ilvl="0" w:tplc="1920304E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  <w:b w:val="0"/>
        <w:i w:val="0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removePersonalInformation/>
  <w:removeDateAndTime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autoHyphenation/>
  <w:hyphenationZone w:val="357"/>
  <w:doNotHyphenateCaps/>
  <w:evenAndOddHeaders/>
  <w:drawingGridHorizontalSpacing w:val="6"/>
  <w:drawingGridVerticalSpacing w:val="6"/>
  <w:displayHorizontalDrawingGridEvery w:val="0"/>
  <w:displayVerticalDrawingGridEvery w:val="2"/>
  <w:doNotShadeFormData/>
  <w:characterSpacingControl w:val="compressPunctuation"/>
  <w:hdrShapeDefaults>
    <o:shapedefaults v:ext="edit" spidmax="2116">
      <o:colormru v:ext="edit" colors="#b2b2b2,#a4a4a4,#eaeaea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46FE"/>
    <w:rsid w:val="000029A3"/>
    <w:rsid w:val="0000323D"/>
    <w:rsid w:val="000035DF"/>
    <w:rsid w:val="00003646"/>
    <w:rsid w:val="000043F7"/>
    <w:rsid w:val="00006440"/>
    <w:rsid w:val="0000689B"/>
    <w:rsid w:val="000114E5"/>
    <w:rsid w:val="00011807"/>
    <w:rsid w:val="00011D61"/>
    <w:rsid w:val="00012790"/>
    <w:rsid w:val="0001464B"/>
    <w:rsid w:val="00014A2C"/>
    <w:rsid w:val="00014F89"/>
    <w:rsid w:val="00016CBE"/>
    <w:rsid w:val="00016CF8"/>
    <w:rsid w:val="000200F9"/>
    <w:rsid w:val="00022680"/>
    <w:rsid w:val="000244EF"/>
    <w:rsid w:val="0002457F"/>
    <w:rsid w:val="00025144"/>
    <w:rsid w:val="0003019B"/>
    <w:rsid w:val="0003208A"/>
    <w:rsid w:val="000326C7"/>
    <w:rsid w:val="00034A81"/>
    <w:rsid w:val="00036753"/>
    <w:rsid w:val="000427AA"/>
    <w:rsid w:val="00042E16"/>
    <w:rsid w:val="00042E71"/>
    <w:rsid w:val="00043079"/>
    <w:rsid w:val="0004345B"/>
    <w:rsid w:val="00043476"/>
    <w:rsid w:val="00043E3C"/>
    <w:rsid w:val="000449E0"/>
    <w:rsid w:val="00044BCA"/>
    <w:rsid w:val="00047084"/>
    <w:rsid w:val="000501BA"/>
    <w:rsid w:val="00050F0D"/>
    <w:rsid w:val="00051787"/>
    <w:rsid w:val="0005312F"/>
    <w:rsid w:val="00054BBD"/>
    <w:rsid w:val="00054C05"/>
    <w:rsid w:val="0005537D"/>
    <w:rsid w:val="00057ED1"/>
    <w:rsid w:val="0006023C"/>
    <w:rsid w:val="00061BC0"/>
    <w:rsid w:val="000624D1"/>
    <w:rsid w:val="00065B19"/>
    <w:rsid w:val="0006699B"/>
    <w:rsid w:val="00073B96"/>
    <w:rsid w:val="00075512"/>
    <w:rsid w:val="00076164"/>
    <w:rsid w:val="00080BCC"/>
    <w:rsid w:val="000814C4"/>
    <w:rsid w:val="00081C91"/>
    <w:rsid w:val="00081E4C"/>
    <w:rsid w:val="000826AE"/>
    <w:rsid w:val="00085650"/>
    <w:rsid w:val="00090746"/>
    <w:rsid w:val="00092747"/>
    <w:rsid w:val="00092825"/>
    <w:rsid w:val="0009319B"/>
    <w:rsid w:val="00093C0D"/>
    <w:rsid w:val="000A0608"/>
    <w:rsid w:val="000A0ADE"/>
    <w:rsid w:val="000A267E"/>
    <w:rsid w:val="000A331F"/>
    <w:rsid w:val="000A3F93"/>
    <w:rsid w:val="000A42E8"/>
    <w:rsid w:val="000A6312"/>
    <w:rsid w:val="000A6848"/>
    <w:rsid w:val="000A7B0A"/>
    <w:rsid w:val="000B0D7D"/>
    <w:rsid w:val="000B0E40"/>
    <w:rsid w:val="000B13B2"/>
    <w:rsid w:val="000B1CA7"/>
    <w:rsid w:val="000B4777"/>
    <w:rsid w:val="000B510F"/>
    <w:rsid w:val="000B5145"/>
    <w:rsid w:val="000B5306"/>
    <w:rsid w:val="000B6623"/>
    <w:rsid w:val="000B6EE3"/>
    <w:rsid w:val="000C02D8"/>
    <w:rsid w:val="000C0ED5"/>
    <w:rsid w:val="000C2DA7"/>
    <w:rsid w:val="000C40ED"/>
    <w:rsid w:val="000C5A3E"/>
    <w:rsid w:val="000C5D70"/>
    <w:rsid w:val="000C5EA5"/>
    <w:rsid w:val="000C7269"/>
    <w:rsid w:val="000D071C"/>
    <w:rsid w:val="000D1425"/>
    <w:rsid w:val="000D390C"/>
    <w:rsid w:val="000D4886"/>
    <w:rsid w:val="000D561F"/>
    <w:rsid w:val="000D6142"/>
    <w:rsid w:val="000D70EB"/>
    <w:rsid w:val="000D77EE"/>
    <w:rsid w:val="000E0CB6"/>
    <w:rsid w:val="000E2061"/>
    <w:rsid w:val="000E20A9"/>
    <w:rsid w:val="000E700E"/>
    <w:rsid w:val="000F2E51"/>
    <w:rsid w:val="000F3074"/>
    <w:rsid w:val="000F3288"/>
    <w:rsid w:val="000F3D06"/>
    <w:rsid w:val="000F5EE2"/>
    <w:rsid w:val="000F7045"/>
    <w:rsid w:val="000F7ABE"/>
    <w:rsid w:val="001003F4"/>
    <w:rsid w:val="00101266"/>
    <w:rsid w:val="001014A5"/>
    <w:rsid w:val="00102B9A"/>
    <w:rsid w:val="00103CD1"/>
    <w:rsid w:val="00105457"/>
    <w:rsid w:val="001124FB"/>
    <w:rsid w:val="00112549"/>
    <w:rsid w:val="001142F9"/>
    <w:rsid w:val="0011439E"/>
    <w:rsid w:val="001143E9"/>
    <w:rsid w:val="001146D6"/>
    <w:rsid w:val="0011644B"/>
    <w:rsid w:val="001210B4"/>
    <w:rsid w:val="00121C09"/>
    <w:rsid w:val="001227DD"/>
    <w:rsid w:val="0012330A"/>
    <w:rsid w:val="00124282"/>
    <w:rsid w:val="00124A00"/>
    <w:rsid w:val="001250DC"/>
    <w:rsid w:val="001252E9"/>
    <w:rsid w:val="00125896"/>
    <w:rsid w:val="00125A37"/>
    <w:rsid w:val="001261DD"/>
    <w:rsid w:val="001271FB"/>
    <w:rsid w:val="001274E7"/>
    <w:rsid w:val="00131843"/>
    <w:rsid w:val="0013276B"/>
    <w:rsid w:val="00134CF7"/>
    <w:rsid w:val="00134F2A"/>
    <w:rsid w:val="001372A9"/>
    <w:rsid w:val="001378F4"/>
    <w:rsid w:val="00142F82"/>
    <w:rsid w:val="00143451"/>
    <w:rsid w:val="00146853"/>
    <w:rsid w:val="00147242"/>
    <w:rsid w:val="001513C4"/>
    <w:rsid w:val="0015237D"/>
    <w:rsid w:val="00152EB3"/>
    <w:rsid w:val="00153E26"/>
    <w:rsid w:val="001548AE"/>
    <w:rsid w:val="00154C58"/>
    <w:rsid w:val="0015567A"/>
    <w:rsid w:val="00155BE8"/>
    <w:rsid w:val="0015623E"/>
    <w:rsid w:val="0015657A"/>
    <w:rsid w:val="001568CE"/>
    <w:rsid w:val="001571CB"/>
    <w:rsid w:val="001600BC"/>
    <w:rsid w:val="00160276"/>
    <w:rsid w:val="00164124"/>
    <w:rsid w:val="001652AB"/>
    <w:rsid w:val="001660BE"/>
    <w:rsid w:val="001661BD"/>
    <w:rsid w:val="00172038"/>
    <w:rsid w:val="00172FC8"/>
    <w:rsid w:val="00174041"/>
    <w:rsid w:val="001743B8"/>
    <w:rsid w:val="00174493"/>
    <w:rsid w:val="00174B0D"/>
    <w:rsid w:val="001752FE"/>
    <w:rsid w:val="001755F1"/>
    <w:rsid w:val="0017680C"/>
    <w:rsid w:val="00176A8B"/>
    <w:rsid w:val="00177AFC"/>
    <w:rsid w:val="0018344E"/>
    <w:rsid w:val="0018430F"/>
    <w:rsid w:val="0018466F"/>
    <w:rsid w:val="0018514B"/>
    <w:rsid w:val="00185EF1"/>
    <w:rsid w:val="00187273"/>
    <w:rsid w:val="00192500"/>
    <w:rsid w:val="00192FA7"/>
    <w:rsid w:val="00193213"/>
    <w:rsid w:val="0019405A"/>
    <w:rsid w:val="0019468A"/>
    <w:rsid w:val="00194793"/>
    <w:rsid w:val="00194D08"/>
    <w:rsid w:val="0019514B"/>
    <w:rsid w:val="00195719"/>
    <w:rsid w:val="0019704D"/>
    <w:rsid w:val="001971BA"/>
    <w:rsid w:val="001A16A0"/>
    <w:rsid w:val="001A20A7"/>
    <w:rsid w:val="001A5F0A"/>
    <w:rsid w:val="001A7387"/>
    <w:rsid w:val="001B0316"/>
    <w:rsid w:val="001B0C96"/>
    <w:rsid w:val="001B1843"/>
    <w:rsid w:val="001B1D75"/>
    <w:rsid w:val="001B27E9"/>
    <w:rsid w:val="001B2F09"/>
    <w:rsid w:val="001B3D81"/>
    <w:rsid w:val="001B4C4E"/>
    <w:rsid w:val="001B60F6"/>
    <w:rsid w:val="001B666D"/>
    <w:rsid w:val="001B69E2"/>
    <w:rsid w:val="001B724C"/>
    <w:rsid w:val="001B756B"/>
    <w:rsid w:val="001C0D55"/>
    <w:rsid w:val="001C226D"/>
    <w:rsid w:val="001C30B1"/>
    <w:rsid w:val="001C4B47"/>
    <w:rsid w:val="001C59EE"/>
    <w:rsid w:val="001C75B0"/>
    <w:rsid w:val="001D1386"/>
    <w:rsid w:val="001D2374"/>
    <w:rsid w:val="001D3008"/>
    <w:rsid w:val="001D36A9"/>
    <w:rsid w:val="001D37AE"/>
    <w:rsid w:val="001D6609"/>
    <w:rsid w:val="001D6929"/>
    <w:rsid w:val="001E0640"/>
    <w:rsid w:val="001E0F60"/>
    <w:rsid w:val="001E6D29"/>
    <w:rsid w:val="001F00B1"/>
    <w:rsid w:val="001F0580"/>
    <w:rsid w:val="001F21E0"/>
    <w:rsid w:val="001F220F"/>
    <w:rsid w:val="001F6A24"/>
    <w:rsid w:val="001F7818"/>
    <w:rsid w:val="00201967"/>
    <w:rsid w:val="00202513"/>
    <w:rsid w:val="00202F8A"/>
    <w:rsid w:val="0020347E"/>
    <w:rsid w:val="00203EE5"/>
    <w:rsid w:val="0020742A"/>
    <w:rsid w:val="0021439E"/>
    <w:rsid w:val="00216298"/>
    <w:rsid w:val="00216D1E"/>
    <w:rsid w:val="00217521"/>
    <w:rsid w:val="00217E9B"/>
    <w:rsid w:val="00221DAD"/>
    <w:rsid w:val="0022374E"/>
    <w:rsid w:val="002253E1"/>
    <w:rsid w:val="00226CCA"/>
    <w:rsid w:val="00231983"/>
    <w:rsid w:val="00231CBD"/>
    <w:rsid w:val="00232538"/>
    <w:rsid w:val="00233D5A"/>
    <w:rsid w:val="0023426C"/>
    <w:rsid w:val="002366E7"/>
    <w:rsid w:val="00237046"/>
    <w:rsid w:val="002374B5"/>
    <w:rsid w:val="00243184"/>
    <w:rsid w:val="00245AD9"/>
    <w:rsid w:val="00245AF2"/>
    <w:rsid w:val="002469F9"/>
    <w:rsid w:val="00246E69"/>
    <w:rsid w:val="00246EC5"/>
    <w:rsid w:val="0024712C"/>
    <w:rsid w:val="00250179"/>
    <w:rsid w:val="00251C30"/>
    <w:rsid w:val="00252AFA"/>
    <w:rsid w:val="00252D23"/>
    <w:rsid w:val="002549B4"/>
    <w:rsid w:val="002553EB"/>
    <w:rsid w:val="00260C42"/>
    <w:rsid w:val="00262995"/>
    <w:rsid w:val="002656D8"/>
    <w:rsid w:val="0026570E"/>
    <w:rsid w:val="00267B26"/>
    <w:rsid w:val="00271260"/>
    <w:rsid w:val="0027131D"/>
    <w:rsid w:val="0027263E"/>
    <w:rsid w:val="00273E68"/>
    <w:rsid w:val="002741A3"/>
    <w:rsid w:val="002748A5"/>
    <w:rsid w:val="00274B15"/>
    <w:rsid w:val="00277293"/>
    <w:rsid w:val="002802D1"/>
    <w:rsid w:val="0028041F"/>
    <w:rsid w:val="00280459"/>
    <w:rsid w:val="00280B02"/>
    <w:rsid w:val="00280F4E"/>
    <w:rsid w:val="0028157B"/>
    <w:rsid w:val="00281D00"/>
    <w:rsid w:val="00282814"/>
    <w:rsid w:val="0028419F"/>
    <w:rsid w:val="00284B90"/>
    <w:rsid w:val="00285296"/>
    <w:rsid w:val="00285662"/>
    <w:rsid w:val="00285963"/>
    <w:rsid w:val="00287F50"/>
    <w:rsid w:val="00291610"/>
    <w:rsid w:val="002927CC"/>
    <w:rsid w:val="00292A96"/>
    <w:rsid w:val="00293F02"/>
    <w:rsid w:val="00294142"/>
    <w:rsid w:val="002946B5"/>
    <w:rsid w:val="00294816"/>
    <w:rsid w:val="002951EE"/>
    <w:rsid w:val="002956E5"/>
    <w:rsid w:val="002957BD"/>
    <w:rsid w:val="002962B6"/>
    <w:rsid w:val="00297945"/>
    <w:rsid w:val="002A134E"/>
    <w:rsid w:val="002A36B6"/>
    <w:rsid w:val="002A3CC6"/>
    <w:rsid w:val="002A497D"/>
    <w:rsid w:val="002A5895"/>
    <w:rsid w:val="002A63F6"/>
    <w:rsid w:val="002B16C7"/>
    <w:rsid w:val="002B2715"/>
    <w:rsid w:val="002B36E8"/>
    <w:rsid w:val="002B3934"/>
    <w:rsid w:val="002B44DD"/>
    <w:rsid w:val="002B5374"/>
    <w:rsid w:val="002B5F82"/>
    <w:rsid w:val="002C0873"/>
    <w:rsid w:val="002C1F42"/>
    <w:rsid w:val="002C3398"/>
    <w:rsid w:val="002C5CBF"/>
    <w:rsid w:val="002D074F"/>
    <w:rsid w:val="002D161A"/>
    <w:rsid w:val="002D4148"/>
    <w:rsid w:val="002D5551"/>
    <w:rsid w:val="002D7E96"/>
    <w:rsid w:val="002E2B28"/>
    <w:rsid w:val="002E31DF"/>
    <w:rsid w:val="002E3900"/>
    <w:rsid w:val="002E3D47"/>
    <w:rsid w:val="002E598D"/>
    <w:rsid w:val="002E6C83"/>
    <w:rsid w:val="002F0016"/>
    <w:rsid w:val="002F2528"/>
    <w:rsid w:val="002F3F27"/>
    <w:rsid w:val="003009DF"/>
    <w:rsid w:val="003020FF"/>
    <w:rsid w:val="003038BA"/>
    <w:rsid w:val="00305585"/>
    <w:rsid w:val="00306357"/>
    <w:rsid w:val="00310C1F"/>
    <w:rsid w:val="00312E03"/>
    <w:rsid w:val="00313B04"/>
    <w:rsid w:val="003148F8"/>
    <w:rsid w:val="003167F4"/>
    <w:rsid w:val="00316CFF"/>
    <w:rsid w:val="003208E7"/>
    <w:rsid w:val="003225F7"/>
    <w:rsid w:val="003228AE"/>
    <w:rsid w:val="00322C0B"/>
    <w:rsid w:val="00323863"/>
    <w:rsid w:val="00324160"/>
    <w:rsid w:val="00325FE7"/>
    <w:rsid w:val="00330278"/>
    <w:rsid w:val="003329AA"/>
    <w:rsid w:val="003335F7"/>
    <w:rsid w:val="003338BD"/>
    <w:rsid w:val="00335366"/>
    <w:rsid w:val="00335A00"/>
    <w:rsid w:val="00337176"/>
    <w:rsid w:val="003374F5"/>
    <w:rsid w:val="00337BCA"/>
    <w:rsid w:val="003422A4"/>
    <w:rsid w:val="00342378"/>
    <w:rsid w:val="00343647"/>
    <w:rsid w:val="00343A1A"/>
    <w:rsid w:val="00345927"/>
    <w:rsid w:val="00345C1D"/>
    <w:rsid w:val="00346A76"/>
    <w:rsid w:val="0034767D"/>
    <w:rsid w:val="003504A6"/>
    <w:rsid w:val="003541BC"/>
    <w:rsid w:val="00354CE4"/>
    <w:rsid w:val="00356CAE"/>
    <w:rsid w:val="0036101C"/>
    <w:rsid w:val="003613E8"/>
    <w:rsid w:val="0036310C"/>
    <w:rsid w:val="00363C1D"/>
    <w:rsid w:val="00364B88"/>
    <w:rsid w:val="003658BE"/>
    <w:rsid w:val="00366A8B"/>
    <w:rsid w:val="00367451"/>
    <w:rsid w:val="00367AE2"/>
    <w:rsid w:val="0037193E"/>
    <w:rsid w:val="00371E37"/>
    <w:rsid w:val="003729C4"/>
    <w:rsid w:val="003729ED"/>
    <w:rsid w:val="00373CA3"/>
    <w:rsid w:val="00373D0A"/>
    <w:rsid w:val="0038039D"/>
    <w:rsid w:val="00381BF7"/>
    <w:rsid w:val="00384F7D"/>
    <w:rsid w:val="003860B0"/>
    <w:rsid w:val="003901F4"/>
    <w:rsid w:val="003942D2"/>
    <w:rsid w:val="00394576"/>
    <w:rsid w:val="00396456"/>
    <w:rsid w:val="003A4C52"/>
    <w:rsid w:val="003A4DE3"/>
    <w:rsid w:val="003A7A49"/>
    <w:rsid w:val="003B79B0"/>
    <w:rsid w:val="003C03B5"/>
    <w:rsid w:val="003C54EC"/>
    <w:rsid w:val="003C5E47"/>
    <w:rsid w:val="003C6A11"/>
    <w:rsid w:val="003C7212"/>
    <w:rsid w:val="003C7B45"/>
    <w:rsid w:val="003D0506"/>
    <w:rsid w:val="003D05DE"/>
    <w:rsid w:val="003D283B"/>
    <w:rsid w:val="003D4DED"/>
    <w:rsid w:val="003D50C6"/>
    <w:rsid w:val="003D54C7"/>
    <w:rsid w:val="003D6FF6"/>
    <w:rsid w:val="003D71BA"/>
    <w:rsid w:val="003E3E59"/>
    <w:rsid w:val="003E668B"/>
    <w:rsid w:val="003E69F7"/>
    <w:rsid w:val="003F0F8E"/>
    <w:rsid w:val="003F1093"/>
    <w:rsid w:val="003F1521"/>
    <w:rsid w:val="003F153F"/>
    <w:rsid w:val="003F179F"/>
    <w:rsid w:val="003F1DA4"/>
    <w:rsid w:val="003F3439"/>
    <w:rsid w:val="003F47B9"/>
    <w:rsid w:val="003F4847"/>
    <w:rsid w:val="003F4BF3"/>
    <w:rsid w:val="003F525A"/>
    <w:rsid w:val="003F5A81"/>
    <w:rsid w:val="003F6334"/>
    <w:rsid w:val="003F7399"/>
    <w:rsid w:val="003F78D5"/>
    <w:rsid w:val="00400C22"/>
    <w:rsid w:val="00400E05"/>
    <w:rsid w:val="00403902"/>
    <w:rsid w:val="00403914"/>
    <w:rsid w:val="004065A2"/>
    <w:rsid w:val="00407166"/>
    <w:rsid w:val="0040781B"/>
    <w:rsid w:val="00412C27"/>
    <w:rsid w:val="00412C73"/>
    <w:rsid w:val="00414084"/>
    <w:rsid w:val="004155C7"/>
    <w:rsid w:val="0041704C"/>
    <w:rsid w:val="004174EC"/>
    <w:rsid w:val="004179FD"/>
    <w:rsid w:val="00420034"/>
    <w:rsid w:val="00424ADE"/>
    <w:rsid w:val="00424B03"/>
    <w:rsid w:val="00426A6A"/>
    <w:rsid w:val="00426EFF"/>
    <w:rsid w:val="00427003"/>
    <w:rsid w:val="00427879"/>
    <w:rsid w:val="004304E0"/>
    <w:rsid w:val="0043110E"/>
    <w:rsid w:val="00432FDB"/>
    <w:rsid w:val="00433B4E"/>
    <w:rsid w:val="00434899"/>
    <w:rsid w:val="004349DB"/>
    <w:rsid w:val="004411FE"/>
    <w:rsid w:val="00441D9F"/>
    <w:rsid w:val="00442340"/>
    <w:rsid w:val="00442802"/>
    <w:rsid w:val="004432B2"/>
    <w:rsid w:val="00443D74"/>
    <w:rsid w:val="00445578"/>
    <w:rsid w:val="00446949"/>
    <w:rsid w:val="00447811"/>
    <w:rsid w:val="00447956"/>
    <w:rsid w:val="0045221C"/>
    <w:rsid w:val="0045273F"/>
    <w:rsid w:val="004550DB"/>
    <w:rsid w:val="00456BAA"/>
    <w:rsid w:val="00457390"/>
    <w:rsid w:val="00457436"/>
    <w:rsid w:val="00457932"/>
    <w:rsid w:val="0046118C"/>
    <w:rsid w:val="004629A9"/>
    <w:rsid w:val="00466414"/>
    <w:rsid w:val="00474122"/>
    <w:rsid w:val="00475B45"/>
    <w:rsid w:val="00476D46"/>
    <w:rsid w:val="00476FE1"/>
    <w:rsid w:val="004779A1"/>
    <w:rsid w:val="00480E35"/>
    <w:rsid w:val="00482148"/>
    <w:rsid w:val="004824F1"/>
    <w:rsid w:val="004849F9"/>
    <w:rsid w:val="00486062"/>
    <w:rsid w:val="004863ED"/>
    <w:rsid w:val="004908F1"/>
    <w:rsid w:val="00494B22"/>
    <w:rsid w:val="00494B83"/>
    <w:rsid w:val="00494D4B"/>
    <w:rsid w:val="00494DAC"/>
    <w:rsid w:val="004958CA"/>
    <w:rsid w:val="004959DA"/>
    <w:rsid w:val="00495EF3"/>
    <w:rsid w:val="00495FAD"/>
    <w:rsid w:val="00496EA3"/>
    <w:rsid w:val="004970BE"/>
    <w:rsid w:val="004A0DF3"/>
    <w:rsid w:val="004A7410"/>
    <w:rsid w:val="004A764A"/>
    <w:rsid w:val="004B1CAE"/>
    <w:rsid w:val="004B2CED"/>
    <w:rsid w:val="004B441B"/>
    <w:rsid w:val="004B4841"/>
    <w:rsid w:val="004B551F"/>
    <w:rsid w:val="004B7979"/>
    <w:rsid w:val="004B7C4D"/>
    <w:rsid w:val="004C13D8"/>
    <w:rsid w:val="004C2314"/>
    <w:rsid w:val="004C23DD"/>
    <w:rsid w:val="004C2E64"/>
    <w:rsid w:val="004C50FB"/>
    <w:rsid w:val="004C5562"/>
    <w:rsid w:val="004C615E"/>
    <w:rsid w:val="004C63C9"/>
    <w:rsid w:val="004C664F"/>
    <w:rsid w:val="004C6727"/>
    <w:rsid w:val="004C6FC8"/>
    <w:rsid w:val="004C7110"/>
    <w:rsid w:val="004C75AD"/>
    <w:rsid w:val="004C7859"/>
    <w:rsid w:val="004D11C2"/>
    <w:rsid w:val="004D3E02"/>
    <w:rsid w:val="004D673E"/>
    <w:rsid w:val="004E01A0"/>
    <w:rsid w:val="004E1358"/>
    <w:rsid w:val="004E2068"/>
    <w:rsid w:val="004E3998"/>
    <w:rsid w:val="004E4D08"/>
    <w:rsid w:val="004E583E"/>
    <w:rsid w:val="004F06A2"/>
    <w:rsid w:val="004F0943"/>
    <w:rsid w:val="004F1A4B"/>
    <w:rsid w:val="004F3100"/>
    <w:rsid w:val="004F3A4E"/>
    <w:rsid w:val="004F3EBC"/>
    <w:rsid w:val="004F491A"/>
    <w:rsid w:val="004F5297"/>
    <w:rsid w:val="004F5573"/>
    <w:rsid w:val="004F576F"/>
    <w:rsid w:val="005015F5"/>
    <w:rsid w:val="00502F3E"/>
    <w:rsid w:val="005033D0"/>
    <w:rsid w:val="00503D93"/>
    <w:rsid w:val="00504539"/>
    <w:rsid w:val="00505036"/>
    <w:rsid w:val="00506EF6"/>
    <w:rsid w:val="00507AF0"/>
    <w:rsid w:val="005112DA"/>
    <w:rsid w:val="005122B5"/>
    <w:rsid w:val="00515A2C"/>
    <w:rsid w:val="00515E32"/>
    <w:rsid w:val="00520BD7"/>
    <w:rsid w:val="00520D93"/>
    <w:rsid w:val="00521E5C"/>
    <w:rsid w:val="00522756"/>
    <w:rsid w:val="00522DD5"/>
    <w:rsid w:val="00526245"/>
    <w:rsid w:val="00527655"/>
    <w:rsid w:val="0052771D"/>
    <w:rsid w:val="00530DB0"/>
    <w:rsid w:val="005317B2"/>
    <w:rsid w:val="0053242A"/>
    <w:rsid w:val="00533502"/>
    <w:rsid w:val="00533D4F"/>
    <w:rsid w:val="0053479F"/>
    <w:rsid w:val="00535066"/>
    <w:rsid w:val="00535F1E"/>
    <w:rsid w:val="0054023F"/>
    <w:rsid w:val="00541318"/>
    <w:rsid w:val="005418AD"/>
    <w:rsid w:val="00541B05"/>
    <w:rsid w:val="005426AF"/>
    <w:rsid w:val="00542E1E"/>
    <w:rsid w:val="00543EF7"/>
    <w:rsid w:val="00544A07"/>
    <w:rsid w:val="00544EC9"/>
    <w:rsid w:val="00544FA5"/>
    <w:rsid w:val="00546BFC"/>
    <w:rsid w:val="005531AB"/>
    <w:rsid w:val="00554114"/>
    <w:rsid w:val="00555438"/>
    <w:rsid w:val="00557943"/>
    <w:rsid w:val="00557A43"/>
    <w:rsid w:val="005609DC"/>
    <w:rsid w:val="005616DF"/>
    <w:rsid w:val="00561F7F"/>
    <w:rsid w:val="00564A14"/>
    <w:rsid w:val="0057171C"/>
    <w:rsid w:val="00571BFE"/>
    <w:rsid w:val="00572572"/>
    <w:rsid w:val="00573FB8"/>
    <w:rsid w:val="00581161"/>
    <w:rsid w:val="0058173C"/>
    <w:rsid w:val="00581E0F"/>
    <w:rsid w:val="00582BFA"/>
    <w:rsid w:val="005832EF"/>
    <w:rsid w:val="005838FE"/>
    <w:rsid w:val="00584E75"/>
    <w:rsid w:val="00585843"/>
    <w:rsid w:val="005873A0"/>
    <w:rsid w:val="00590466"/>
    <w:rsid w:val="00590796"/>
    <w:rsid w:val="005913CC"/>
    <w:rsid w:val="005914C6"/>
    <w:rsid w:val="00591AA5"/>
    <w:rsid w:val="0059577A"/>
    <w:rsid w:val="00595A83"/>
    <w:rsid w:val="005A2091"/>
    <w:rsid w:val="005A2BCB"/>
    <w:rsid w:val="005A31D1"/>
    <w:rsid w:val="005A3877"/>
    <w:rsid w:val="005A446A"/>
    <w:rsid w:val="005A4E9F"/>
    <w:rsid w:val="005A7170"/>
    <w:rsid w:val="005A7998"/>
    <w:rsid w:val="005B0A0F"/>
    <w:rsid w:val="005B119A"/>
    <w:rsid w:val="005B42F4"/>
    <w:rsid w:val="005B7E53"/>
    <w:rsid w:val="005C0CFB"/>
    <w:rsid w:val="005C1030"/>
    <w:rsid w:val="005C150E"/>
    <w:rsid w:val="005C3130"/>
    <w:rsid w:val="005C58E0"/>
    <w:rsid w:val="005C722A"/>
    <w:rsid w:val="005C7E7A"/>
    <w:rsid w:val="005D5794"/>
    <w:rsid w:val="005D58A0"/>
    <w:rsid w:val="005E3230"/>
    <w:rsid w:val="005E4120"/>
    <w:rsid w:val="005E49FF"/>
    <w:rsid w:val="005E6427"/>
    <w:rsid w:val="005E6666"/>
    <w:rsid w:val="005E7F37"/>
    <w:rsid w:val="005E7F74"/>
    <w:rsid w:val="005F3A44"/>
    <w:rsid w:val="005F49BF"/>
    <w:rsid w:val="005F53D2"/>
    <w:rsid w:val="005F7A41"/>
    <w:rsid w:val="005F7F80"/>
    <w:rsid w:val="006000B3"/>
    <w:rsid w:val="006014C5"/>
    <w:rsid w:val="006031D7"/>
    <w:rsid w:val="00603FF8"/>
    <w:rsid w:val="006059DF"/>
    <w:rsid w:val="00605DC5"/>
    <w:rsid w:val="00610631"/>
    <w:rsid w:val="006128DD"/>
    <w:rsid w:val="0061493A"/>
    <w:rsid w:val="00615AB9"/>
    <w:rsid w:val="00616DDB"/>
    <w:rsid w:val="00616F8B"/>
    <w:rsid w:val="00617054"/>
    <w:rsid w:val="006210BD"/>
    <w:rsid w:val="00624257"/>
    <w:rsid w:val="0062435E"/>
    <w:rsid w:val="00625126"/>
    <w:rsid w:val="00627EA1"/>
    <w:rsid w:val="00630B7E"/>
    <w:rsid w:val="00632DCC"/>
    <w:rsid w:val="00636E6B"/>
    <w:rsid w:val="006373B1"/>
    <w:rsid w:val="00640948"/>
    <w:rsid w:val="006440E0"/>
    <w:rsid w:val="00644E21"/>
    <w:rsid w:val="00645346"/>
    <w:rsid w:val="00646232"/>
    <w:rsid w:val="00647877"/>
    <w:rsid w:val="00651147"/>
    <w:rsid w:val="0065324A"/>
    <w:rsid w:val="00654B03"/>
    <w:rsid w:val="006601CA"/>
    <w:rsid w:val="0066342D"/>
    <w:rsid w:val="00664FC9"/>
    <w:rsid w:val="00665DEF"/>
    <w:rsid w:val="00666776"/>
    <w:rsid w:val="00666E1D"/>
    <w:rsid w:val="006673C6"/>
    <w:rsid w:val="0066770D"/>
    <w:rsid w:val="00667817"/>
    <w:rsid w:val="00670930"/>
    <w:rsid w:val="00671123"/>
    <w:rsid w:val="006728BC"/>
    <w:rsid w:val="006800A9"/>
    <w:rsid w:val="006806BF"/>
    <w:rsid w:val="006809C7"/>
    <w:rsid w:val="006844D4"/>
    <w:rsid w:val="00685582"/>
    <w:rsid w:val="00686E0A"/>
    <w:rsid w:val="00687EB7"/>
    <w:rsid w:val="00690648"/>
    <w:rsid w:val="00690A87"/>
    <w:rsid w:val="00692B1C"/>
    <w:rsid w:val="00693135"/>
    <w:rsid w:val="006948B1"/>
    <w:rsid w:val="00696A3A"/>
    <w:rsid w:val="00696C1D"/>
    <w:rsid w:val="0069733B"/>
    <w:rsid w:val="006A0EA5"/>
    <w:rsid w:val="006A18BC"/>
    <w:rsid w:val="006A1B5E"/>
    <w:rsid w:val="006A22AD"/>
    <w:rsid w:val="006A30CE"/>
    <w:rsid w:val="006A3CF4"/>
    <w:rsid w:val="006A64CA"/>
    <w:rsid w:val="006A66F2"/>
    <w:rsid w:val="006A6CF0"/>
    <w:rsid w:val="006A79FA"/>
    <w:rsid w:val="006B125A"/>
    <w:rsid w:val="006B21DF"/>
    <w:rsid w:val="006B3BDE"/>
    <w:rsid w:val="006B597D"/>
    <w:rsid w:val="006B7A21"/>
    <w:rsid w:val="006C2B2E"/>
    <w:rsid w:val="006C3BE7"/>
    <w:rsid w:val="006C5056"/>
    <w:rsid w:val="006C5A53"/>
    <w:rsid w:val="006C76A5"/>
    <w:rsid w:val="006C7A94"/>
    <w:rsid w:val="006D0D56"/>
    <w:rsid w:val="006D1ECE"/>
    <w:rsid w:val="006D21DD"/>
    <w:rsid w:val="006D267E"/>
    <w:rsid w:val="006E0621"/>
    <w:rsid w:val="006E0C23"/>
    <w:rsid w:val="006E42F7"/>
    <w:rsid w:val="006E44B3"/>
    <w:rsid w:val="006E505C"/>
    <w:rsid w:val="006E52BB"/>
    <w:rsid w:val="006F0041"/>
    <w:rsid w:val="006F30D7"/>
    <w:rsid w:val="006F49F8"/>
    <w:rsid w:val="006F5411"/>
    <w:rsid w:val="006F56EB"/>
    <w:rsid w:val="006F71A9"/>
    <w:rsid w:val="006F788C"/>
    <w:rsid w:val="00700620"/>
    <w:rsid w:val="0070267B"/>
    <w:rsid w:val="00703F90"/>
    <w:rsid w:val="00704F70"/>
    <w:rsid w:val="007053C8"/>
    <w:rsid w:val="0070673F"/>
    <w:rsid w:val="007115E2"/>
    <w:rsid w:val="00712870"/>
    <w:rsid w:val="00712D4B"/>
    <w:rsid w:val="00712F57"/>
    <w:rsid w:val="0071399C"/>
    <w:rsid w:val="00714473"/>
    <w:rsid w:val="00714C7B"/>
    <w:rsid w:val="0071631E"/>
    <w:rsid w:val="00717A8C"/>
    <w:rsid w:val="00720E93"/>
    <w:rsid w:val="0072221D"/>
    <w:rsid w:val="00723E64"/>
    <w:rsid w:val="00723F41"/>
    <w:rsid w:val="00725476"/>
    <w:rsid w:val="00726551"/>
    <w:rsid w:val="0072734C"/>
    <w:rsid w:val="007301C6"/>
    <w:rsid w:val="00730A20"/>
    <w:rsid w:val="00731AD5"/>
    <w:rsid w:val="007402D7"/>
    <w:rsid w:val="00742782"/>
    <w:rsid w:val="00746002"/>
    <w:rsid w:val="00746DE9"/>
    <w:rsid w:val="00747809"/>
    <w:rsid w:val="00747810"/>
    <w:rsid w:val="00750597"/>
    <w:rsid w:val="0075281A"/>
    <w:rsid w:val="00754FDD"/>
    <w:rsid w:val="007551B4"/>
    <w:rsid w:val="00755F3C"/>
    <w:rsid w:val="00756662"/>
    <w:rsid w:val="00757458"/>
    <w:rsid w:val="00757D92"/>
    <w:rsid w:val="00757E46"/>
    <w:rsid w:val="00757ED6"/>
    <w:rsid w:val="007619D0"/>
    <w:rsid w:val="00762D1B"/>
    <w:rsid w:val="00763017"/>
    <w:rsid w:val="00763FF8"/>
    <w:rsid w:val="00764884"/>
    <w:rsid w:val="00764A7C"/>
    <w:rsid w:val="00766157"/>
    <w:rsid w:val="007661D9"/>
    <w:rsid w:val="00770D3C"/>
    <w:rsid w:val="007722B8"/>
    <w:rsid w:val="007728D6"/>
    <w:rsid w:val="007751E4"/>
    <w:rsid w:val="007752BC"/>
    <w:rsid w:val="00775E68"/>
    <w:rsid w:val="00784275"/>
    <w:rsid w:val="0079062E"/>
    <w:rsid w:val="00790CD9"/>
    <w:rsid w:val="007922CE"/>
    <w:rsid w:val="007966B6"/>
    <w:rsid w:val="007977F6"/>
    <w:rsid w:val="00797C29"/>
    <w:rsid w:val="007A2D59"/>
    <w:rsid w:val="007A3163"/>
    <w:rsid w:val="007A4682"/>
    <w:rsid w:val="007A4E3D"/>
    <w:rsid w:val="007A7B73"/>
    <w:rsid w:val="007B07FB"/>
    <w:rsid w:val="007B1A7A"/>
    <w:rsid w:val="007B29E4"/>
    <w:rsid w:val="007B3A61"/>
    <w:rsid w:val="007B44FE"/>
    <w:rsid w:val="007B4E7B"/>
    <w:rsid w:val="007B5D94"/>
    <w:rsid w:val="007B60E0"/>
    <w:rsid w:val="007B6271"/>
    <w:rsid w:val="007B6CD6"/>
    <w:rsid w:val="007B766E"/>
    <w:rsid w:val="007B7DEC"/>
    <w:rsid w:val="007C03F2"/>
    <w:rsid w:val="007C1EC3"/>
    <w:rsid w:val="007C2A49"/>
    <w:rsid w:val="007C3903"/>
    <w:rsid w:val="007C66FE"/>
    <w:rsid w:val="007D00EF"/>
    <w:rsid w:val="007D091B"/>
    <w:rsid w:val="007D1D58"/>
    <w:rsid w:val="007D2DF2"/>
    <w:rsid w:val="007D32E0"/>
    <w:rsid w:val="007D4E1A"/>
    <w:rsid w:val="007D5311"/>
    <w:rsid w:val="007D5534"/>
    <w:rsid w:val="007D5546"/>
    <w:rsid w:val="007E147C"/>
    <w:rsid w:val="007E191F"/>
    <w:rsid w:val="007E4578"/>
    <w:rsid w:val="007E5808"/>
    <w:rsid w:val="007E63B5"/>
    <w:rsid w:val="007E7A3F"/>
    <w:rsid w:val="007F2CEE"/>
    <w:rsid w:val="007F31DD"/>
    <w:rsid w:val="007F44F3"/>
    <w:rsid w:val="007F59F3"/>
    <w:rsid w:val="00800836"/>
    <w:rsid w:val="00801A6D"/>
    <w:rsid w:val="00801F17"/>
    <w:rsid w:val="00802B47"/>
    <w:rsid w:val="00802B97"/>
    <w:rsid w:val="00803CC6"/>
    <w:rsid w:val="00804D1A"/>
    <w:rsid w:val="00806F21"/>
    <w:rsid w:val="008103D4"/>
    <w:rsid w:val="00811752"/>
    <w:rsid w:val="00811E6C"/>
    <w:rsid w:val="00812D6D"/>
    <w:rsid w:val="0081514B"/>
    <w:rsid w:val="00815406"/>
    <w:rsid w:val="0081555C"/>
    <w:rsid w:val="008161BC"/>
    <w:rsid w:val="008170A5"/>
    <w:rsid w:val="008172CD"/>
    <w:rsid w:val="00820631"/>
    <w:rsid w:val="00825120"/>
    <w:rsid w:val="00825A34"/>
    <w:rsid w:val="00825F7B"/>
    <w:rsid w:val="00830758"/>
    <w:rsid w:val="0083089D"/>
    <w:rsid w:val="008322AF"/>
    <w:rsid w:val="00834AA6"/>
    <w:rsid w:val="00836EF6"/>
    <w:rsid w:val="0083735D"/>
    <w:rsid w:val="008407C3"/>
    <w:rsid w:val="0084283E"/>
    <w:rsid w:val="00844763"/>
    <w:rsid w:val="00846177"/>
    <w:rsid w:val="0085102E"/>
    <w:rsid w:val="00857F72"/>
    <w:rsid w:val="00860426"/>
    <w:rsid w:val="00863253"/>
    <w:rsid w:val="0086720C"/>
    <w:rsid w:val="00867F57"/>
    <w:rsid w:val="00870E4F"/>
    <w:rsid w:val="00870F9F"/>
    <w:rsid w:val="00873437"/>
    <w:rsid w:val="00875879"/>
    <w:rsid w:val="00875BAA"/>
    <w:rsid w:val="008764FB"/>
    <w:rsid w:val="0087654E"/>
    <w:rsid w:val="00880E03"/>
    <w:rsid w:val="008813F7"/>
    <w:rsid w:val="008839C8"/>
    <w:rsid w:val="00884337"/>
    <w:rsid w:val="00886A59"/>
    <w:rsid w:val="0089150E"/>
    <w:rsid w:val="00892317"/>
    <w:rsid w:val="00894EFF"/>
    <w:rsid w:val="00894FAE"/>
    <w:rsid w:val="00896D6F"/>
    <w:rsid w:val="008A0AD4"/>
    <w:rsid w:val="008A14B4"/>
    <w:rsid w:val="008A2191"/>
    <w:rsid w:val="008A2751"/>
    <w:rsid w:val="008A33F2"/>
    <w:rsid w:val="008A532E"/>
    <w:rsid w:val="008A6531"/>
    <w:rsid w:val="008A680A"/>
    <w:rsid w:val="008A6BA2"/>
    <w:rsid w:val="008A78B2"/>
    <w:rsid w:val="008B082E"/>
    <w:rsid w:val="008B0E03"/>
    <w:rsid w:val="008B1A71"/>
    <w:rsid w:val="008B7029"/>
    <w:rsid w:val="008B750A"/>
    <w:rsid w:val="008C00E3"/>
    <w:rsid w:val="008C1CD1"/>
    <w:rsid w:val="008C3157"/>
    <w:rsid w:val="008C5E10"/>
    <w:rsid w:val="008C621B"/>
    <w:rsid w:val="008C70C8"/>
    <w:rsid w:val="008D069C"/>
    <w:rsid w:val="008D3BB8"/>
    <w:rsid w:val="008D4048"/>
    <w:rsid w:val="008D5589"/>
    <w:rsid w:val="008D712E"/>
    <w:rsid w:val="008E01BB"/>
    <w:rsid w:val="008E336F"/>
    <w:rsid w:val="008E489A"/>
    <w:rsid w:val="008E672B"/>
    <w:rsid w:val="008E738B"/>
    <w:rsid w:val="008E7AE0"/>
    <w:rsid w:val="008F131F"/>
    <w:rsid w:val="008F3918"/>
    <w:rsid w:val="008F4850"/>
    <w:rsid w:val="008F4E17"/>
    <w:rsid w:val="008F6F27"/>
    <w:rsid w:val="00902EC2"/>
    <w:rsid w:val="00904B23"/>
    <w:rsid w:val="00904C16"/>
    <w:rsid w:val="00905075"/>
    <w:rsid w:val="00905557"/>
    <w:rsid w:val="00905BEB"/>
    <w:rsid w:val="00910277"/>
    <w:rsid w:val="00911716"/>
    <w:rsid w:val="00912CF5"/>
    <w:rsid w:val="00913732"/>
    <w:rsid w:val="009153B3"/>
    <w:rsid w:val="00920CD0"/>
    <w:rsid w:val="00924764"/>
    <w:rsid w:val="00927377"/>
    <w:rsid w:val="00930EC0"/>
    <w:rsid w:val="00932CF2"/>
    <w:rsid w:val="00933B11"/>
    <w:rsid w:val="0093726A"/>
    <w:rsid w:val="0094132F"/>
    <w:rsid w:val="0094295A"/>
    <w:rsid w:val="00943009"/>
    <w:rsid w:val="00944E54"/>
    <w:rsid w:val="00945AA2"/>
    <w:rsid w:val="009503DC"/>
    <w:rsid w:val="00950839"/>
    <w:rsid w:val="009515E9"/>
    <w:rsid w:val="009528CF"/>
    <w:rsid w:val="00953865"/>
    <w:rsid w:val="00953904"/>
    <w:rsid w:val="0095423A"/>
    <w:rsid w:val="00955B28"/>
    <w:rsid w:val="00956257"/>
    <w:rsid w:val="00961885"/>
    <w:rsid w:val="00963F49"/>
    <w:rsid w:val="009673E8"/>
    <w:rsid w:val="009706AF"/>
    <w:rsid w:val="00970B79"/>
    <w:rsid w:val="0097281E"/>
    <w:rsid w:val="00974A64"/>
    <w:rsid w:val="00975645"/>
    <w:rsid w:val="00976243"/>
    <w:rsid w:val="009778A0"/>
    <w:rsid w:val="0098125E"/>
    <w:rsid w:val="00981C62"/>
    <w:rsid w:val="00981C91"/>
    <w:rsid w:val="0098274F"/>
    <w:rsid w:val="00984F03"/>
    <w:rsid w:val="00986A54"/>
    <w:rsid w:val="009870F3"/>
    <w:rsid w:val="009872EF"/>
    <w:rsid w:val="009906D7"/>
    <w:rsid w:val="0099154B"/>
    <w:rsid w:val="00991B21"/>
    <w:rsid w:val="009920BB"/>
    <w:rsid w:val="009920D3"/>
    <w:rsid w:val="009A0342"/>
    <w:rsid w:val="009A0636"/>
    <w:rsid w:val="009A10E9"/>
    <w:rsid w:val="009A17F7"/>
    <w:rsid w:val="009A1C50"/>
    <w:rsid w:val="009A38A4"/>
    <w:rsid w:val="009A3C84"/>
    <w:rsid w:val="009A4EC7"/>
    <w:rsid w:val="009A5617"/>
    <w:rsid w:val="009A596A"/>
    <w:rsid w:val="009A6999"/>
    <w:rsid w:val="009A6FD2"/>
    <w:rsid w:val="009B4CA1"/>
    <w:rsid w:val="009B7AAD"/>
    <w:rsid w:val="009C3466"/>
    <w:rsid w:val="009C4AE1"/>
    <w:rsid w:val="009C5EBD"/>
    <w:rsid w:val="009C6B5A"/>
    <w:rsid w:val="009D1779"/>
    <w:rsid w:val="009D32E4"/>
    <w:rsid w:val="009D7F57"/>
    <w:rsid w:val="009E0487"/>
    <w:rsid w:val="009E13F9"/>
    <w:rsid w:val="009E1756"/>
    <w:rsid w:val="009E20C2"/>
    <w:rsid w:val="009E3BF8"/>
    <w:rsid w:val="009F12D8"/>
    <w:rsid w:val="009F1EE7"/>
    <w:rsid w:val="009F2A32"/>
    <w:rsid w:val="009F2EE7"/>
    <w:rsid w:val="009F41DF"/>
    <w:rsid w:val="009F53B5"/>
    <w:rsid w:val="009F7D30"/>
    <w:rsid w:val="009F7FCA"/>
    <w:rsid w:val="00A00FAF"/>
    <w:rsid w:val="00A0151C"/>
    <w:rsid w:val="00A016A2"/>
    <w:rsid w:val="00A02F3D"/>
    <w:rsid w:val="00A04C46"/>
    <w:rsid w:val="00A06AB9"/>
    <w:rsid w:val="00A07190"/>
    <w:rsid w:val="00A07AE6"/>
    <w:rsid w:val="00A07F66"/>
    <w:rsid w:val="00A1042F"/>
    <w:rsid w:val="00A1058F"/>
    <w:rsid w:val="00A136D5"/>
    <w:rsid w:val="00A140FB"/>
    <w:rsid w:val="00A14B06"/>
    <w:rsid w:val="00A158CD"/>
    <w:rsid w:val="00A1740D"/>
    <w:rsid w:val="00A20816"/>
    <w:rsid w:val="00A208FB"/>
    <w:rsid w:val="00A20C42"/>
    <w:rsid w:val="00A25041"/>
    <w:rsid w:val="00A25D8E"/>
    <w:rsid w:val="00A25FDA"/>
    <w:rsid w:val="00A26185"/>
    <w:rsid w:val="00A31979"/>
    <w:rsid w:val="00A32B5D"/>
    <w:rsid w:val="00A32F27"/>
    <w:rsid w:val="00A34579"/>
    <w:rsid w:val="00A36F79"/>
    <w:rsid w:val="00A37D0D"/>
    <w:rsid w:val="00A37F24"/>
    <w:rsid w:val="00A41969"/>
    <w:rsid w:val="00A41DD1"/>
    <w:rsid w:val="00A429BA"/>
    <w:rsid w:val="00A43063"/>
    <w:rsid w:val="00A44E86"/>
    <w:rsid w:val="00A459ED"/>
    <w:rsid w:val="00A461BA"/>
    <w:rsid w:val="00A51CD2"/>
    <w:rsid w:val="00A53C65"/>
    <w:rsid w:val="00A5550B"/>
    <w:rsid w:val="00A55B30"/>
    <w:rsid w:val="00A55B4F"/>
    <w:rsid w:val="00A57053"/>
    <w:rsid w:val="00A57843"/>
    <w:rsid w:val="00A61D06"/>
    <w:rsid w:val="00A620F0"/>
    <w:rsid w:val="00A624AA"/>
    <w:rsid w:val="00A637AE"/>
    <w:rsid w:val="00A65E14"/>
    <w:rsid w:val="00A70AC9"/>
    <w:rsid w:val="00A70BA4"/>
    <w:rsid w:val="00A73233"/>
    <w:rsid w:val="00A755EF"/>
    <w:rsid w:val="00A77224"/>
    <w:rsid w:val="00A7760F"/>
    <w:rsid w:val="00A776E7"/>
    <w:rsid w:val="00A80CE5"/>
    <w:rsid w:val="00A825F8"/>
    <w:rsid w:val="00A8368B"/>
    <w:rsid w:val="00A83A6E"/>
    <w:rsid w:val="00A85876"/>
    <w:rsid w:val="00A85911"/>
    <w:rsid w:val="00A85DEC"/>
    <w:rsid w:val="00A8612C"/>
    <w:rsid w:val="00A8657B"/>
    <w:rsid w:val="00A86CC6"/>
    <w:rsid w:val="00A8705A"/>
    <w:rsid w:val="00A90938"/>
    <w:rsid w:val="00A93B93"/>
    <w:rsid w:val="00A9437E"/>
    <w:rsid w:val="00A948F5"/>
    <w:rsid w:val="00A950EC"/>
    <w:rsid w:val="00A96F5C"/>
    <w:rsid w:val="00A97FA6"/>
    <w:rsid w:val="00AA1F66"/>
    <w:rsid w:val="00AA2291"/>
    <w:rsid w:val="00AA2ED6"/>
    <w:rsid w:val="00AA60E4"/>
    <w:rsid w:val="00AA78E4"/>
    <w:rsid w:val="00AB3524"/>
    <w:rsid w:val="00AC01AE"/>
    <w:rsid w:val="00AC3055"/>
    <w:rsid w:val="00AC3592"/>
    <w:rsid w:val="00AC471C"/>
    <w:rsid w:val="00AC5B0A"/>
    <w:rsid w:val="00AC60A4"/>
    <w:rsid w:val="00AC6FE2"/>
    <w:rsid w:val="00AD00F0"/>
    <w:rsid w:val="00AD0472"/>
    <w:rsid w:val="00AD0B5B"/>
    <w:rsid w:val="00AD3697"/>
    <w:rsid w:val="00AD439D"/>
    <w:rsid w:val="00AD4542"/>
    <w:rsid w:val="00AD5C2C"/>
    <w:rsid w:val="00AD6879"/>
    <w:rsid w:val="00AD73E8"/>
    <w:rsid w:val="00AE359A"/>
    <w:rsid w:val="00AE3F19"/>
    <w:rsid w:val="00AE4D40"/>
    <w:rsid w:val="00AF0878"/>
    <w:rsid w:val="00AF0B3F"/>
    <w:rsid w:val="00AF1226"/>
    <w:rsid w:val="00AF1CE5"/>
    <w:rsid w:val="00AF2134"/>
    <w:rsid w:val="00AF56A2"/>
    <w:rsid w:val="00AF5A14"/>
    <w:rsid w:val="00B0075D"/>
    <w:rsid w:val="00B01E21"/>
    <w:rsid w:val="00B03F0B"/>
    <w:rsid w:val="00B04D35"/>
    <w:rsid w:val="00B10C45"/>
    <w:rsid w:val="00B110B4"/>
    <w:rsid w:val="00B126D1"/>
    <w:rsid w:val="00B139FF"/>
    <w:rsid w:val="00B141E6"/>
    <w:rsid w:val="00B14D33"/>
    <w:rsid w:val="00B173BD"/>
    <w:rsid w:val="00B17756"/>
    <w:rsid w:val="00B17AA4"/>
    <w:rsid w:val="00B21ADC"/>
    <w:rsid w:val="00B230DB"/>
    <w:rsid w:val="00B24BDD"/>
    <w:rsid w:val="00B2539F"/>
    <w:rsid w:val="00B253D5"/>
    <w:rsid w:val="00B264A6"/>
    <w:rsid w:val="00B313FF"/>
    <w:rsid w:val="00B318DD"/>
    <w:rsid w:val="00B31C6A"/>
    <w:rsid w:val="00B32A82"/>
    <w:rsid w:val="00B33EA4"/>
    <w:rsid w:val="00B357BF"/>
    <w:rsid w:val="00B36015"/>
    <w:rsid w:val="00B36E07"/>
    <w:rsid w:val="00B414DA"/>
    <w:rsid w:val="00B44EDF"/>
    <w:rsid w:val="00B47BED"/>
    <w:rsid w:val="00B513DF"/>
    <w:rsid w:val="00B51BF9"/>
    <w:rsid w:val="00B523BD"/>
    <w:rsid w:val="00B551EB"/>
    <w:rsid w:val="00B55439"/>
    <w:rsid w:val="00B5618F"/>
    <w:rsid w:val="00B561CD"/>
    <w:rsid w:val="00B56CFB"/>
    <w:rsid w:val="00B56DBB"/>
    <w:rsid w:val="00B57727"/>
    <w:rsid w:val="00B60450"/>
    <w:rsid w:val="00B6073D"/>
    <w:rsid w:val="00B62909"/>
    <w:rsid w:val="00B6380C"/>
    <w:rsid w:val="00B64BA7"/>
    <w:rsid w:val="00B64D07"/>
    <w:rsid w:val="00B6583D"/>
    <w:rsid w:val="00B6692C"/>
    <w:rsid w:val="00B671BF"/>
    <w:rsid w:val="00B705AB"/>
    <w:rsid w:val="00B70803"/>
    <w:rsid w:val="00B708F7"/>
    <w:rsid w:val="00B70EE5"/>
    <w:rsid w:val="00B71F16"/>
    <w:rsid w:val="00B73B94"/>
    <w:rsid w:val="00B73CB0"/>
    <w:rsid w:val="00B7514B"/>
    <w:rsid w:val="00B76F59"/>
    <w:rsid w:val="00B77F5A"/>
    <w:rsid w:val="00B800C0"/>
    <w:rsid w:val="00B806D0"/>
    <w:rsid w:val="00B809C8"/>
    <w:rsid w:val="00B81328"/>
    <w:rsid w:val="00B834CE"/>
    <w:rsid w:val="00B846C7"/>
    <w:rsid w:val="00B853DB"/>
    <w:rsid w:val="00B86570"/>
    <w:rsid w:val="00B872FA"/>
    <w:rsid w:val="00B90730"/>
    <w:rsid w:val="00B90B38"/>
    <w:rsid w:val="00B93A34"/>
    <w:rsid w:val="00B94620"/>
    <w:rsid w:val="00BA2D3A"/>
    <w:rsid w:val="00BA3DC8"/>
    <w:rsid w:val="00BA5112"/>
    <w:rsid w:val="00BA54AF"/>
    <w:rsid w:val="00BA6FD7"/>
    <w:rsid w:val="00BB13E5"/>
    <w:rsid w:val="00BB5BFE"/>
    <w:rsid w:val="00BB5EAB"/>
    <w:rsid w:val="00BC0D3C"/>
    <w:rsid w:val="00BC2387"/>
    <w:rsid w:val="00BC3713"/>
    <w:rsid w:val="00BC542D"/>
    <w:rsid w:val="00BC5529"/>
    <w:rsid w:val="00BD0F13"/>
    <w:rsid w:val="00BD1023"/>
    <w:rsid w:val="00BD4243"/>
    <w:rsid w:val="00BD4BF2"/>
    <w:rsid w:val="00BD6F4C"/>
    <w:rsid w:val="00BD728E"/>
    <w:rsid w:val="00BD75F8"/>
    <w:rsid w:val="00BE0B33"/>
    <w:rsid w:val="00BE0B43"/>
    <w:rsid w:val="00BE0BC2"/>
    <w:rsid w:val="00BE2B8B"/>
    <w:rsid w:val="00BE2BB9"/>
    <w:rsid w:val="00BE4483"/>
    <w:rsid w:val="00BE7840"/>
    <w:rsid w:val="00BF190E"/>
    <w:rsid w:val="00BF1F7F"/>
    <w:rsid w:val="00BF299F"/>
    <w:rsid w:val="00BF2BF8"/>
    <w:rsid w:val="00BF37B8"/>
    <w:rsid w:val="00BF4E6F"/>
    <w:rsid w:val="00BF4FC6"/>
    <w:rsid w:val="00BF652C"/>
    <w:rsid w:val="00BF7828"/>
    <w:rsid w:val="00C03203"/>
    <w:rsid w:val="00C0324B"/>
    <w:rsid w:val="00C032CB"/>
    <w:rsid w:val="00C033D7"/>
    <w:rsid w:val="00C0343F"/>
    <w:rsid w:val="00C04E41"/>
    <w:rsid w:val="00C0582D"/>
    <w:rsid w:val="00C06436"/>
    <w:rsid w:val="00C0796B"/>
    <w:rsid w:val="00C1064B"/>
    <w:rsid w:val="00C10871"/>
    <w:rsid w:val="00C117A6"/>
    <w:rsid w:val="00C14DDA"/>
    <w:rsid w:val="00C16338"/>
    <w:rsid w:val="00C22FC0"/>
    <w:rsid w:val="00C23777"/>
    <w:rsid w:val="00C24098"/>
    <w:rsid w:val="00C24413"/>
    <w:rsid w:val="00C259DB"/>
    <w:rsid w:val="00C260DE"/>
    <w:rsid w:val="00C262BC"/>
    <w:rsid w:val="00C26905"/>
    <w:rsid w:val="00C2778C"/>
    <w:rsid w:val="00C3074E"/>
    <w:rsid w:val="00C30870"/>
    <w:rsid w:val="00C31952"/>
    <w:rsid w:val="00C32356"/>
    <w:rsid w:val="00C32703"/>
    <w:rsid w:val="00C32875"/>
    <w:rsid w:val="00C34333"/>
    <w:rsid w:val="00C363B0"/>
    <w:rsid w:val="00C3680B"/>
    <w:rsid w:val="00C371FC"/>
    <w:rsid w:val="00C37364"/>
    <w:rsid w:val="00C40199"/>
    <w:rsid w:val="00C40AAE"/>
    <w:rsid w:val="00C4193B"/>
    <w:rsid w:val="00C420B4"/>
    <w:rsid w:val="00C440A8"/>
    <w:rsid w:val="00C44323"/>
    <w:rsid w:val="00C51B17"/>
    <w:rsid w:val="00C52A96"/>
    <w:rsid w:val="00C542E9"/>
    <w:rsid w:val="00C55B51"/>
    <w:rsid w:val="00C55D9E"/>
    <w:rsid w:val="00C569C4"/>
    <w:rsid w:val="00C57EC6"/>
    <w:rsid w:val="00C61947"/>
    <w:rsid w:val="00C61C95"/>
    <w:rsid w:val="00C66CED"/>
    <w:rsid w:val="00C6753C"/>
    <w:rsid w:val="00C70BB5"/>
    <w:rsid w:val="00C7270A"/>
    <w:rsid w:val="00C730E5"/>
    <w:rsid w:val="00C74509"/>
    <w:rsid w:val="00C7525F"/>
    <w:rsid w:val="00C75F71"/>
    <w:rsid w:val="00C80E33"/>
    <w:rsid w:val="00C80F02"/>
    <w:rsid w:val="00C817FB"/>
    <w:rsid w:val="00C82C60"/>
    <w:rsid w:val="00C82FC9"/>
    <w:rsid w:val="00C83B02"/>
    <w:rsid w:val="00C84CAB"/>
    <w:rsid w:val="00C85D24"/>
    <w:rsid w:val="00C865A0"/>
    <w:rsid w:val="00C87BFD"/>
    <w:rsid w:val="00C91EC7"/>
    <w:rsid w:val="00C925B7"/>
    <w:rsid w:val="00C93F69"/>
    <w:rsid w:val="00C944DD"/>
    <w:rsid w:val="00C96452"/>
    <w:rsid w:val="00C967ED"/>
    <w:rsid w:val="00CA0924"/>
    <w:rsid w:val="00CA19EA"/>
    <w:rsid w:val="00CA2CAF"/>
    <w:rsid w:val="00CA353B"/>
    <w:rsid w:val="00CA3901"/>
    <w:rsid w:val="00CA5A14"/>
    <w:rsid w:val="00CA74A3"/>
    <w:rsid w:val="00CB09D8"/>
    <w:rsid w:val="00CB24B0"/>
    <w:rsid w:val="00CB40F4"/>
    <w:rsid w:val="00CB4CAA"/>
    <w:rsid w:val="00CB4FDF"/>
    <w:rsid w:val="00CB5255"/>
    <w:rsid w:val="00CB6F4E"/>
    <w:rsid w:val="00CB7F98"/>
    <w:rsid w:val="00CC066A"/>
    <w:rsid w:val="00CC1980"/>
    <w:rsid w:val="00CC1E1D"/>
    <w:rsid w:val="00CC2FD4"/>
    <w:rsid w:val="00CC3717"/>
    <w:rsid w:val="00CC65C3"/>
    <w:rsid w:val="00CC7279"/>
    <w:rsid w:val="00CD159D"/>
    <w:rsid w:val="00CD2F3F"/>
    <w:rsid w:val="00CD3041"/>
    <w:rsid w:val="00CD352D"/>
    <w:rsid w:val="00CD64B9"/>
    <w:rsid w:val="00CD686B"/>
    <w:rsid w:val="00CD7E7E"/>
    <w:rsid w:val="00CE00FF"/>
    <w:rsid w:val="00CE424C"/>
    <w:rsid w:val="00CE455E"/>
    <w:rsid w:val="00CE46FE"/>
    <w:rsid w:val="00CE51DB"/>
    <w:rsid w:val="00CE6311"/>
    <w:rsid w:val="00CF1A81"/>
    <w:rsid w:val="00CF62C3"/>
    <w:rsid w:val="00D00968"/>
    <w:rsid w:val="00D024E9"/>
    <w:rsid w:val="00D04E1C"/>
    <w:rsid w:val="00D0535D"/>
    <w:rsid w:val="00D05F11"/>
    <w:rsid w:val="00D0747A"/>
    <w:rsid w:val="00D07661"/>
    <w:rsid w:val="00D11A29"/>
    <w:rsid w:val="00D1328A"/>
    <w:rsid w:val="00D1542F"/>
    <w:rsid w:val="00D15C72"/>
    <w:rsid w:val="00D15E44"/>
    <w:rsid w:val="00D17060"/>
    <w:rsid w:val="00D218F1"/>
    <w:rsid w:val="00D2218E"/>
    <w:rsid w:val="00D22679"/>
    <w:rsid w:val="00D23F0C"/>
    <w:rsid w:val="00D23F14"/>
    <w:rsid w:val="00D24B31"/>
    <w:rsid w:val="00D301E1"/>
    <w:rsid w:val="00D3026A"/>
    <w:rsid w:val="00D3262B"/>
    <w:rsid w:val="00D328F0"/>
    <w:rsid w:val="00D32CF5"/>
    <w:rsid w:val="00D3501F"/>
    <w:rsid w:val="00D3531B"/>
    <w:rsid w:val="00D357EF"/>
    <w:rsid w:val="00D35898"/>
    <w:rsid w:val="00D3791D"/>
    <w:rsid w:val="00D408AB"/>
    <w:rsid w:val="00D40C4C"/>
    <w:rsid w:val="00D41AD4"/>
    <w:rsid w:val="00D42690"/>
    <w:rsid w:val="00D433DC"/>
    <w:rsid w:val="00D43A40"/>
    <w:rsid w:val="00D44A8C"/>
    <w:rsid w:val="00D4629C"/>
    <w:rsid w:val="00D47F4C"/>
    <w:rsid w:val="00D5068E"/>
    <w:rsid w:val="00D51E42"/>
    <w:rsid w:val="00D523E5"/>
    <w:rsid w:val="00D5406C"/>
    <w:rsid w:val="00D55AFE"/>
    <w:rsid w:val="00D57560"/>
    <w:rsid w:val="00D579C9"/>
    <w:rsid w:val="00D604B9"/>
    <w:rsid w:val="00D616FA"/>
    <w:rsid w:val="00D61AF6"/>
    <w:rsid w:val="00D622A9"/>
    <w:rsid w:val="00D63B83"/>
    <w:rsid w:val="00D63EA3"/>
    <w:rsid w:val="00D64D4A"/>
    <w:rsid w:val="00D65EBA"/>
    <w:rsid w:val="00D66258"/>
    <w:rsid w:val="00D66990"/>
    <w:rsid w:val="00D67761"/>
    <w:rsid w:val="00D706F6"/>
    <w:rsid w:val="00D7320A"/>
    <w:rsid w:val="00D73C0F"/>
    <w:rsid w:val="00D74517"/>
    <w:rsid w:val="00D74F89"/>
    <w:rsid w:val="00D753C7"/>
    <w:rsid w:val="00D761ED"/>
    <w:rsid w:val="00D768B2"/>
    <w:rsid w:val="00D80C27"/>
    <w:rsid w:val="00D811CF"/>
    <w:rsid w:val="00D812AF"/>
    <w:rsid w:val="00D8243D"/>
    <w:rsid w:val="00D82571"/>
    <w:rsid w:val="00D82DC9"/>
    <w:rsid w:val="00D83B4E"/>
    <w:rsid w:val="00D83CCF"/>
    <w:rsid w:val="00D85B0B"/>
    <w:rsid w:val="00D900F1"/>
    <w:rsid w:val="00D90F56"/>
    <w:rsid w:val="00D91A73"/>
    <w:rsid w:val="00D9297D"/>
    <w:rsid w:val="00D95106"/>
    <w:rsid w:val="00D9644F"/>
    <w:rsid w:val="00D97AB3"/>
    <w:rsid w:val="00DA0831"/>
    <w:rsid w:val="00DA0A04"/>
    <w:rsid w:val="00DA4CC7"/>
    <w:rsid w:val="00DA5093"/>
    <w:rsid w:val="00DB0398"/>
    <w:rsid w:val="00DB1789"/>
    <w:rsid w:val="00DB18C4"/>
    <w:rsid w:val="00DB1D2D"/>
    <w:rsid w:val="00DB231A"/>
    <w:rsid w:val="00DC0C44"/>
    <w:rsid w:val="00DC0C8E"/>
    <w:rsid w:val="00DC2166"/>
    <w:rsid w:val="00DC4125"/>
    <w:rsid w:val="00DC6B43"/>
    <w:rsid w:val="00DC724B"/>
    <w:rsid w:val="00DD0176"/>
    <w:rsid w:val="00DD03DE"/>
    <w:rsid w:val="00DD0D22"/>
    <w:rsid w:val="00DD1BFD"/>
    <w:rsid w:val="00DD1E8D"/>
    <w:rsid w:val="00DD4CDF"/>
    <w:rsid w:val="00DD7677"/>
    <w:rsid w:val="00DE0460"/>
    <w:rsid w:val="00DE047C"/>
    <w:rsid w:val="00DE059F"/>
    <w:rsid w:val="00DE1DFE"/>
    <w:rsid w:val="00DE312F"/>
    <w:rsid w:val="00DE3EC8"/>
    <w:rsid w:val="00DE52BD"/>
    <w:rsid w:val="00DF0D35"/>
    <w:rsid w:val="00DF11CB"/>
    <w:rsid w:val="00DF160B"/>
    <w:rsid w:val="00DF19D1"/>
    <w:rsid w:val="00DF2561"/>
    <w:rsid w:val="00DF29CF"/>
    <w:rsid w:val="00DF6426"/>
    <w:rsid w:val="00DF69FE"/>
    <w:rsid w:val="00DF7706"/>
    <w:rsid w:val="00E00C99"/>
    <w:rsid w:val="00E01C0F"/>
    <w:rsid w:val="00E02E8E"/>
    <w:rsid w:val="00E04A9C"/>
    <w:rsid w:val="00E051DD"/>
    <w:rsid w:val="00E0688F"/>
    <w:rsid w:val="00E06BD6"/>
    <w:rsid w:val="00E105D1"/>
    <w:rsid w:val="00E14D7A"/>
    <w:rsid w:val="00E15754"/>
    <w:rsid w:val="00E16F62"/>
    <w:rsid w:val="00E16F6D"/>
    <w:rsid w:val="00E213E3"/>
    <w:rsid w:val="00E2238F"/>
    <w:rsid w:val="00E229D0"/>
    <w:rsid w:val="00E22A64"/>
    <w:rsid w:val="00E23F10"/>
    <w:rsid w:val="00E254C0"/>
    <w:rsid w:val="00E26220"/>
    <w:rsid w:val="00E27CC6"/>
    <w:rsid w:val="00E30937"/>
    <w:rsid w:val="00E330F7"/>
    <w:rsid w:val="00E345BD"/>
    <w:rsid w:val="00E345D4"/>
    <w:rsid w:val="00E34F79"/>
    <w:rsid w:val="00E36D0D"/>
    <w:rsid w:val="00E4098E"/>
    <w:rsid w:val="00E43CF6"/>
    <w:rsid w:val="00E45CF2"/>
    <w:rsid w:val="00E4726C"/>
    <w:rsid w:val="00E5056E"/>
    <w:rsid w:val="00E50596"/>
    <w:rsid w:val="00E50716"/>
    <w:rsid w:val="00E5151F"/>
    <w:rsid w:val="00E52864"/>
    <w:rsid w:val="00E556E6"/>
    <w:rsid w:val="00E55BFF"/>
    <w:rsid w:val="00E5606E"/>
    <w:rsid w:val="00E57D5B"/>
    <w:rsid w:val="00E61AC4"/>
    <w:rsid w:val="00E625E0"/>
    <w:rsid w:val="00E62F50"/>
    <w:rsid w:val="00E67A7F"/>
    <w:rsid w:val="00E71444"/>
    <w:rsid w:val="00E730E9"/>
    <w:rsid w:val="00E74DCC"/>
    <w:rsid w:val="00E763F8"/>
    <w:rsid w:val="00E81F42"/>
    <w:rsid w:val="00E8248A"/>
    <w:rsid w:val="00E84491"/>
    <w:rsid w:val="00E875E9"/>
    <w:rsid w:val="00E908D5"/>
    <w:rsid w:val="00E914EB"/>
    <w:rsid w:val="00E93342"/>
    <w:rsid w:val="00EA1597"/>
    <w:rsid w:val="00EA16AB"/>
    <w:rsid w:val="00EA3218"/>
    <w:rsid w:val="00EA58E2"/>
    <w:rsid w:val="00EA6459"/>
    <w:rsid w:val="00EA6979"/>
    <w:rsid w:val="00EA6EDE"/>
    <w:rsid w:val="00EA6F82"/>
    <w:rsid w:val="00EA78C7"/>
    <w:rsid w:val="00EB0072"/>
    <w:rsid w:val="00EB05C8"/>
    <w:rsid w:val="00EB05FD"/>
    <w:rsid w:val="00EB0A8D"/>
    <w:rsid w:val="00EB0AA2"/>
    <w:rsid w:val="00EB0FCB"/>
    <w:rsid w:val="00EB1994"/>
    <w:rsid w:val="00EB1CEB"/>
    <w:rsid w:val="00EB2B49"/>
    <w:rsid w:val="00EB2E9B"/>
    <w:rsid w:val="00EB6467"/>
    <w:rsid w:val="00EB6606"/>
    <w:rsid w:val="00EB6864"/>
    <w:rsid w:val="00EB7077"/>
    <w:rsid w:val="00EC01ED"/>
    <w:rsid w:val="00EC27F4"/>
    <w:rsid w:val="00EC3E1C"/>
    <w:rsid w:val="00EC45D9"/>
    <w:rsid w:val="00EC5676"/>
    <w:rsid w:val="00EC5931"/>
    <w:rsid w:val="00EC6DB1"/>
    <w:rsid w:val="00ED1993"/>
    <w:rsid w:val="00ED1DC6"/>
    <w:rsid w:val="00ED34D7"/>
    <w:rsid w:val="00ED4B08"/>
    <w:rsid w:val="00ED5631"/>
    <w:rsid w:val="00ED5787"/>
    <w:rsid w:val="00ED632D"/>
    <w:rsid w:val="00ED6EB0"/>
    <w:rsid w:val="00ED6FFA"/>
    <w:rsid w:val="00ED74D2"/>
    <w:rsid w:val="00EE1B9F"/>
    <w:rsid w:val="00EE1E13"/>
    <w:rsid w:val="00EE22CB"/>
    <w:rsid w:val="00EE2B1A"/>
    <w:rsid w:val="00EE33DA"/>
    <w:rsid w:val="00EE3C20"/>
    <w:rsid w:val="00EE4066"/>
    <w:rsid w:val="00EE5EB8"/>
    <w:rsid w:val="00EE6114"/>
    <w:rsid w:val="00EE7071"/>
    <w:rsid w:val="00EF18C5"/>
    <w:rsid w:val="00EF19C4"/>
    <w:rsid w:val="00EF1E04"/>
    <w:rsid w:val="00F0030C"/>
    <w:rsid w:val="00F028F6"/>
    <w:rsid w:val="00F04543"/>
    <w:rsid w:val="00F0599B"/>
    <w:rsid w:val="00F07D59"/>
    <w:rsid w:val="00F10CC4"/>
    <w:rsid w:val="00F10DDF"/>
    <w:rsid w:val="00F1159D"/>
    <w:rsid w:val="00F12BE6"/>
    <w:rsid w:val="00F12ECA"/>
    <w:rsid w:val="00F14C81"/>
    <w:rsid w:val="00F172B9"/>
    <w:rsid w:val="00F20609"/>
    <w:rsid w:val="00F21920"/>
    <w:rsid w:val="00F225C7"/>
    <w:rsid w:val="00F22863"/>
    <w:rsid w:val="00F22B83"/>
    <w:rsid w:val="00F241C2"/>
    <w:rsid w:val="00F25C6E"/>
    <w:rsid w:val="00F26415"/>
    <w:rsid w:val="00F26BEE"/>
    <w:rsid w:val="00F27021"/>
    <w:rsid w:val="00F27A9F"/>
    <w:rsid w:val="00F27C51"/>
    <w:rsid w:val="00F315F7"/>
    <w:rsid w:val="00F3210E"/>
    <w:rsid w:val="00F37AFC"/>
    <w:rsid w:val="00F40DE4"/>
    <w:rsid w:val="00F4259A"/>
    <w:rsid w:val="00F44719"/>
    <w:rsid w:val="00F46D61"/>
    <w:rsid w:val="00F47D59"/>
    <w:rsid w:val="00F50081"/>
    <w:rsid w:val="00F5019C"/>
    <w:rsid w:val="00F50C84"/>
    <w:rsid w:val="00F5218F"/>
    <w:rsid w:val="00F54607"/>
    <w:rsid w:val="00F55573"/>
    <w:rsid w:val="00F56654"/>
    <w:rsid w:val="00F56A08"/>
    <w:rsid w:val="00F579C3"/>
    <w:rsid w:val="00F6066D"/>
    <w:rsid w:val="00F63903"/>
    <w:rsid w:val="00F66026"/>
    <w:rsid w:val="00F66044"/>
    <w:rsid w:val="00F67037"/>
    <w:rsid w:val="00F73CF2"/>
    <w:rsid w:val="00F7583E"/>
    <w:rsid w:val="00F76265"/>
    <w:rsid w:val="00F76CDD"/>
    <w:rsid w:val="00F77061"/>
    <w:rsid w:val="00F7759D"/>
    <w:rsid w:val="00F80A6F"/>
    <w:rsid w:val="00F815E2"/>
    <w:rsid w:val="00F82702"/>
    <w:rsid w:val="00F8279D"/>
    <w:rsid w:val="00F91937"/>
    <w:rsid w:val="00F92344"/>
    <w:rsid w:val="00F9318F"/>
    <w:rsid w:val="00F9337A"/>
    <w:rsid w:val="00F93489"/>
    <w:rsid w:val="00F942B8"/>
    <w:rsid w:val="00F95559"/>
    <w:rsid w:val="00F960E5"/>
    <w:rsid w:val="00F977D4"/>
    <w:rsid w:val="00FA06C6"/>
    <w:rsid w:val="00FA1B5F"/>
    <w:rsid w:val="00FA1BF2"/>
    <w:rsid w:val="00FA692B"/>
    <w:rsid w:val="00FA7229"/>
    <w:rsid w:val="00FA7931"/>
    <w:rsid w:val="00FA7DB9"/>
    <w:rsid w:val="00FB1182"/>
    <w:rsid w:val="00FB3B9A"/>
    <w:rsid w:val="00FB4039"/>
    <w:rsid w:val="00FB5111"/>
    <w:rsid w:val="00FB6A37"/>
    <w:rsid w:val="00FB7DF5"/>
    <w:rsid w:val="00FC21A8"/>
    <w:rsid w:val="00FC62B9"/>
    <w:rsid w:val="00FC6863"/>
    <w:rsid w:val="00FC6F74"/>
    <w:rsid w:val="00FD2D24"/>
    <w:rsid w:val="00FD3894"/>
    <w:rsid w:val="00FD399D"/>
    <w:rsid w:val="00FD3AC1"/>
    <w:rsid w:val="00FD411A"/>
    <w:rsid w:val="00FD446D"/>
    <w:rsid w:val="00FD49F7"/>
    <w:rsid w:val="00FD5305"/>
    <w:rsid w:val="00FE09C2"/>
    <w:rsid w:val="00FE3965"/>
    <w:rsid w:val="00FE5971"/>
    <w:rsid w:val="00FE5EDC"/>
    <w:rsid w:val="00FE5F18"/>
    <w:rsid w:val="00FE71BB"/>
    <w:rsid w:val="00FE7320"/>
    <w:rsid w:val="00FF07B2"/>
    <w:rsid w:val="00FF10B1"/>
    <w:rsid w:val="00FF2A19"/>
    <w:rsid w:val="00FF2E4E"/>
    <w:rsid w:val="00FF2FDC"/>
    <w:rsid w:val="00FF31CD"/>
    <w:rsid w:val="00FF4A5D"/>
    <w:rsid w:val="00FF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6">
      <o:colormru v:ext="edit" colors="#b2b2b2,#a4a4a4,#eaeaea"/>
    </o:shapedefaults>
    <o:shapelayout v:ext="edit">
      <o:idmap v:ext="edit" data="1"/>
    </o:shapelayout>
  </w:shapeDefaults>
  <w:decimalSymbol w:val="."/>
  <w:listSeparator w:val=","/>
  <w14:docId w14:val="176C14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11807"/>
    <w:pPr>
      <w:widowControl w:val="0"/>
      <w:snapToGrid w:val="0"/>
      <w:spacing w:line="264" w:lineRule="auto"/>
      <w:ind w:firstLine="510"/>
      <w:jc w:val="both"/>
    </w:pPr>
    <w:rPr>
      <w:rFonts w:eastAsia="方正书宋简体"/>
      <w:snapToGrid w:val="0"/>
      <w:spacing w:val="2"/>
      <w:kern w:val="2"/>
      <w:sz w:val="22"/>
      <w:szCs w:val="24"/>
    </w:rPr>
  </w:style>
  <w:style w:type="paragraph" w:styleId="1">
    <w:name w:val="heading 1"/>
    <w:basedOn w:val="a0"/>
    <w:next w:val="a0"/>
    <w:qFormat/>
    <w:rsid w:val="00EB2B49"/>
    <w:pPr>
      <w:keepNext/>
      <w:keepLines/>
      <w:spacing w:line="0" w:lineRule="atLeast"/>
      <w:ind w:firstLine="0"/>
      <w:jc w:val="left"/>
      <w:outlineLvl w:val="0"/>
    </w:pPr>
    <w:rPr>
      <w:rFonts w:eastAsia="方正大标宋简体"/>
      <w:bCs/>
      <w:kern w:val="44"/>
      <w:sz w:val="28"/>
      <w:szCs w:val="44"/>
    </w:rPr>
  </w:style>
  <w:style w:type="paragraph" w:styleId="2">
    <w:name w:val="heading 2"/>
    <w:basedOn w:val="a0"/>
    <w:next w:val="a0"/>
    <w:qFormat/>
    <w:rsid w:val="00011807"/>
    <w:pPr>
      <w:keepNext/>
      <w:keepLines/>
      <w:spacing w:before="160" w:after="100" w:line="0" w:lineRule="atLeast"/>
      <w:ind w:firstLine="0"/>
      <w:jc w:val="left"/>
      <w:outlineLvl w:val="1"/>
    </w:pPr>
    <w:rPr>
      <w:rFonts w:eastAsia="方正楷体简体"/>
      <w:bCs/>
      <w:sz w:val="24"/>
      <w:szCs w:val="32"/>
    </w:rPr>
  </w:style>
  <w:style w:type="paragraph" w:styleId="3">
    <w:name w:val="heading 3"/>
    <w:basedOn w:val="a0"/>
    <w:next w:val="a0"/>
    <w:qFormat/>
    <w:rsid w:val="00011807"/>
    <w:pPr>
      <w:keepNext/>
      <w:keepLines/>
      <w:spacing w:before="120" w:after="120"/>
      <w:ind w:right="680"/>
      <w:jc w:val="left"/>
      <w:outlineLvl w:val="2"/>
    </w:pPr>
    <w:rPr>
      <w:rFonts w:eastAsia="仿宋_GB2312"/>
      <w:bCs/>
      <w:sz w:val="18"/>
      <w:szCs w:val="32"/>
    </w:rPr>
  </w:style>
  <w:style w:type="paragraph" w:styleId="4">
    <w:name w:val="heading 4"/>
    <w:basedOn w:val="a0"/>
    <w:next w:val="a0"/>
    <w:qFormat/>
    <w:rsid w:val="00011807"/>
    <w:pPr>
      <w:keepNext/>
      <w:spacing w:before="440" w:after="440" w:line="0" w:lineRule="atLeast"/>
      <w:ind w:right="680" w:firstLine="0"/>
      <w:outlineLvl w:val="3"/>
    </w:pPr>
    <w:rPr>
      <w:b/>
      <w:bCs/>
      <w:snapToGrid/>
      <w:sz w:val="28"/>
      <w:szCs w:val="20"/>
    </w:rPr>
  </w:style>
  <w:style w:type="paragraph" w:styleId="5">
    <w:name w:val="heading 5"/>
    <w:basedOn w:val="a0"/>
    <w:next w:val="a0"/>
    <w:qFormat/>
    <w:rsid w:val="00011807"/>
    <w:pPr>
      <w:keepNext/>
      <w:spacing w:before="120" w:after="80"/>
      <w:ind w:right="680"/>
      <w:outlineLvl w:val="4"/>
    </w:pPr>
    <w:rPr>
      <w:rFonts w:eastAsia="宋体"/>
      <w:bCs/>
      <w:color w:val="000000"/>
      <w:sz w:val="24"/>
      <w:szCs w:val="21"/>
    </w:rPr>
  </w:style>
  <w:style w:type="paragraph" w:styleId="6">
    <w:name w:val="heading 6"/>
    <w:basedOn w:val="a0"/>
    <w:next w:val="a0"/>
    <w:qFormat/>
    <w:rsid w:val="00011807"/>
    <w:pPr>
      <w:keepNext/>
      <w:spacing w:before="120" w:after="360"/>
      <w:ind w:firstLine="0"/>
      <w:outlineLvl w:val="5"/>
    </w:pPr>
    <w:rPr>
      <w:bCs/>
      <w:sz w:val="20"/>
    </w:rPr>
  </w:style>
  <w:style w:type="paragraph" w:styleId="7">
    <w:name w:val="heading 7"/>
    <w:basedOn w:val="a0"/>
    <w:next w:val="a0"/>
    <w:qFormat/>
    <w:rsid w:val="00011807"/>
    <w:pPr>
      <w:keepNext/>
      <w:spacing w:before="240"/>
      <w:ind w:firstLine="0"/>
      <w:jc w:val="left"/>
      <w:outlineLvl w:val="6"/>
    </w:pPr>
    <w:rPr>
      <w:rFonts w:eastAsia="方正小标宋简体"/>
      <w:bCs/>
      <w:sz w:val="24"/>
    </w:rPr>
  </w:style>
  <w:style w:type="paragraph" w:styleId="8">
    <w:name w:val="heading 8"/>
    <w:basedOn w:val="a0"/>
    <w:next w:val="a0"/>
    <w:qFormat/>
    <w:rsid w:val="00011807"/>
    <w:pPr>
      <w:keepNext/>
      <w:ind w:firstLine="0"/>
      <w:outlineLvl w:val="7"/>
    </w:pPr>
    <w:rPr>
      <w:rFonts w:eastAsia="方正小标宋简体"/>
      <w:bCs/>
      <w:sz w:val="24"/>
    </w:rPr>
  </w:style>
  <w:style w:type="paragraph" w:styleId="9">
    <w:name w:val="heading 9"/>
    <w:basedOn w:val="a0"/>
    <w:next w:val="a0"/>
    <w:qFormat/>
    <w:rsid w:val="00011807"/>
    <w:pPr>
      <w:keepNext/>
      <w:spacing w:before="200" w:after="120"/>
      <w:outlineLvl w:val="8"/>
    </w:pPr>
    <w:rPr>
      <w:rFonts w:eastAsia="方正小标宋简体"/>
      <w:bCs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11807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5">
    <w:name w:val="footer"/>
    <w:basedOn w:val="a0"/>
    <w:rsid w:val="0001180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styleId="a6">
    <w:name w:val="page number"/>
    <w:basedOn w:val="a1"/>
    <w:rsid w:val="00011807"/>
  </w:style>
  <w:style w:type="paragraph" w:styleId="a7">
    <w:name w:val="footnote text"/>
    <w:basedOn w:val="a0"/>
    <w:semiHidden/>
    <w:rsid w:val="00011807"/>
    <w:pPr>
      <w:jc w:val="left"/>
    </w:pPr>
    <w:rPr>
      <w:sz w:val="18"/>
      <w:szCs w:val="18"/>
    </w:rPr>
  </w:style>
  <w:style w:type="paragraph" w:customStyle="1" w:styleId="10">
    <w:name w:val="样式1"/>
    <w:basedOn w:val="a0"/>
    <w:rsid w:val="00011807"/>
    <w:pPr>
      <w:spacing w:after="160" w:line="288" w:lineRule="auto"/>
      <w:ind w:firstLine="0"/>
      <w:jc w:val="left"/>
    </w:pPr>
    <w:rPr>
      <w:rFonts w:eastAsia="方正楷体简体"/>
      <w:sz w:val="21"/>
    </w:rPr>
  </w:style>
  <w:style w:type="paragraph" w:customStyle="1" w:styleId="20">
    <w:name w:val="样式2"/>
    <w:basedOn w:val="a0"/>
    <w:rsid w:val="00011807"/>
    <w:pPr>
      <w:spacing w:line="300" w:lineRule="auto"/>
      <w:ind w:firstLine="0"/>
    </w:pPr>
    <w:rPr>
      <w:rFonts w:eastAsia="方正楷体简体"/>
      <w:sz w:val="21"/>
    </w:rPr>
  </w:style>
  <w:style w:type="character" w:styleId="a8">
    <w:name w:val="Hyperlink"/>
    <w:rsid w:val="00011807"/>
    <w:rPr>
      <w:color w:val="0000FF"/>
      <w:u w:val="single"/>
    </w:rPr>
  </w:style>
  <w:style w:type="paragraph" w:styleId="a9">
    <w:name w:val="Balloon Text"/>
    <w:basedOn w:val="a0"/>
    <w:semiHidden/>
    <w:rsid w:val="00011807"/>
    <w:pPr>
      <w:snapToGrid/>
      <w:spacing w:line="240" w:lineRule="auto"/>
    </w:pPr>
    <w:rPr>
      <w:rFonts w:eastAsia="宋体"/>
      <w:snapToGrid/>
      <w:spacing w:val="0"/>
      <w:sz w:val="18"/>
      <w:szCs w:val="18"/>
    </w:rPr>
  </w:style>
  <w:style w:type="paragraph" w:customStyle="1" w:styleId="30">
    <w:name w:val="样式3"/>
    <w:basedOn w:val="a0"/>
    <w:rsid w:val="00011807"/>
    <w:pPr>
      <w:spacing w:line="280" w:lineRule="exact"/>
      <w:ind w:left="227" w:hanging="227"/>
    </w:pPr>
    <w:rPr>
      <w:spacing w:val="0"/>
      <w:sz w:val="21"/>
      <w:szCs w:val="18"/>
    </w:rPr>
  </w:style>
  <w:style w:type="paragraph" w:customStyle="1" w:styleId="40">
    <w:name w:val="样式4"/>
    <w:basedOn w:val="a0"/>
    <w:rsid w:val="00011807"/>
    <w:pPr>
      <w:spacing w:before="200" w:after="80" w:line="336" w:lineRule="auto"/>
      <w:ind w:firstLine="0"/>
    </w:pPr>
    <w:rPr>
      <w:spacing w:val="0"/>
      <w:sz w:val="21"/>
      <w:szCs w:val="18"/>
    </w:rPr>
  </w:style>
  <w:style w:type="character" w:customStyle="1" w:styleId="javascript">
    <w:name w:val="javascript"/>
    <w:basedOn w:val="a1"/>
    <w:rsid w:val="00011807"/>
  </w:style>
  <w:style w:type="character" w:styleId="aa">
    <w:name w:val="footnote reference"/>
    <w:semiHidden/>
    <w:rsid w:val="00011807"/>
    <w:rPr>
      <w:vertAlign w:val="superscript"/>
    </w:rPr>
  </w:style>
  <w:style w:type="paragraph" w:styleId="ab">
    <w:name w:val="table of figures"/>
    <w:basedOn w:val="a0"/>
    <w:next w:val="a0"/>
    <w:semiHidden/>
    <w:rsid w:val="00011807"/>
  </w:style>
  <w:style w:type="paragraph" w:styleId="21">
    <w:name w:val="Body Text 2"/>
    <w:basedOn w:val="a0"/>
    <w:rsid w:val="00011807"/>
    <w:pPr>
      <w:spacing w:after="60"/>
    </w:pPr>
    <w:rPr>
      <w:rFonts w:eastAsia="黑体"/>
      <w:b/>
      <w:bCs/>
      <w:sz w:val="16"/>
    </w:rPr>
  </w:style>
  <w:style w:type="character" w:styleId="ac">
    <w:name w:val="annotation reference"/>
    <w:semiHidden/>
    <w:rsid w:val="00011807"/>
    <w:rPr>
      <w:sz w:val="21"/>
      <w:szCs w:val="21"/>
    </w:rPr>
  </w:style>
  <w:style w:type="paragraph" w:customStyle="1" w:styleId="100">
    <w:name w:val="标题10"/>
    <w:basedOn w:val="a0"/>
    <w:rsid w:val="00011807"/>
    <w:pPr>
      <w:spacing w:before="80" w:after="80"/>
    </w:pPr>
    <w:rPr>
      <w:rFonts w:eastAsia="楷体_GB2312"/>
      <w:color w:val="000000"/>
      <w:spacing w:val="10"/>
      <w:szCs w:val="21"/>
    </w:rPr>
  </w:style>
  <w:style w:type="paragraph" w:styleId="ad">
    <w:name w:val="Body Text"/>
    <w:basedOn w:val="a0"/>
    <w:rsid w:val="00011807"/>
    <w:rPr>
      <w:b/>
      <w:bCs/>
      <w:sz w:val="17"/>
    </w:rPr>
  </w:style>
  <w:style w:type="paragraph" w:customStyle="1" w:styleId="a">
    <w:name w:val="参考文献"/>
    <w:basedOn w:val="a0"/>
    <w:rsid w:val="00011807"/>
    <w:pPr>
      <w:numPr>
        <w:numId w:val="1"/>
      </w:numPr>
      <w:spacing w:line="295" w:lineRule="auto"/>
    </w:pPr>
    <w:rPr>
      <w:color w:val="000000"/>
      <w:sz w:val="18"/>
      <w:szCs w:val="18"/>
    </w:rPr>
  </w:style>
  <w:style w:type="character" w:customStyle="1" w:styleId="datatitle1">
    <w:name w:val="datatitle1"/>
    <w:rsid w:val="00011807"/>
    <w:rPr>
      <w:b/>
      <w:bCs/>
      <w:color w:val="10619F"/>
      <w:sz w:val="18"/>
      <w:szCs w:val="18"/>
    </w:rPr>
  </w:style>
  <w:style w:type="paragraph" w:styleId="ae">
    <w:name w:val="annotation text"/>
    <w:basedOn w:val="a0"/>
    <w:semiHidden/>
    <w:rsid w:val="00011807"/>
    <w:pPr>
      <w:snapToGrid/>
      <w:spacing w:line="240" w:lineRule="auto"/>
      <w:jc w:val="left"/>
    </w:pPr>
    <w:rPr>
      <w:rFonts w:eastAsia="宋体"/>
      <w:snapToGrid/>
      <w:spacing w:val="0"/>
      <w:sz w:val="21"/>
      <w:szCs w:val="21"/>
    </w:rPr>
  </w:style>
  <w:style w:type="paragraph" w:styleId="af">
    <w:name w:val="annotation subject"/>
    <w:basedOn w:val="ae"/>
    <w:next w:val="ae"/>
    <w:semiHidden/>
    <w:rsid w:val="00011807"/>
    <w:rPr>
      <w:b/>
      <w:bCs/>
    </w:rPr>
  </w:style>
  <w:style w:type="paragraph" w:styleId="31">
    <w:name w:val="Body Text 3"/>
    <w:basedOn w:val="a0"/>
    <w:rsid w:val="00011807"/>
    <w:rPr>
      <w:sz w:val="16"/>
      <w:szCs w:val="18"/>
    </w:rPr>
  </w:style>
  <w:style w:type="paragraph" w:customStyle="1" w:styleId="Default">
    <w:name w:val="Default"/>
    <w:rsid w:val="0001180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wbr1">
    <w:name w:val="wbr1"/>
    <w:rsid w:val="00011807"/>
    <w:rPr>
      <w:rFonts w:ascii="Lucida Sans Unicode" w:hAnsi="Lucida Sans Unicode" w:cs="Lucida Sans Unicode" w:hint="default"/>
      <w:color w:val="FFFFFF"/>
      <w:spacing w:val="0"/>
      <w:sz w:val="2"/>
      <w:szCs w:val="2"/>
    </w:rPr>
  </w:style>
  <w:style w:type="character" w:customStyle="1" w:styleId="journaltitle3">
    <w:name w:val="journal_title3"/>
    <w:rsid w:val="00011807"/>
    <w:rPr>
      <w:i/>
      <w:iCs/>
    </w:rPr>
  </w:style>
  <w:style w:type="character" w:styleId="af0">
    <w:name w:val="Emphasis"/>
    <w:uiPriority w:val="20"/>
    <w:qFormat/>
    <w:rsid w:val="00011807"/>
    <w:rPr>
      <w:i/>
      <w:iCs/>
    </w:rPr>
  </w:style>
  <w:style w:type="character" w:styleId="af1">
    <w:name w:val="FollowedHyperlink"/>
    <w:rsid w:val="00011807"/>
    <w:rPr>
      <w:color w:val="800080"/>
      <w:u w:val="single"/>
    </w:rPr>
  </w:style>
  <w:style w:type="character" w:styleId="af2">
    <w:name w:val="Strong"/>
    <w:qFormat/>
    <w:rsid w:val="00011807"/>
    <w:rPr>
      <w:b/>
      <w:bCs/>
    </w:rPr>
  </w:style>
  <w:style w:type="paragraph" w:styleId="af3">
    <w:name w:val="Body Text Indent"/>
    <w:basedOn w:val="a0"/>
    <w:rsid w:val="00011807"/>
    <w:pPr>
      <w:ind w:firstLine="420"/>
    </w:pPr>
    <w:rPr>
      <w:szCs w:val="21"/>
    </w:rPr>
  </w:style>
  <w:style w:type="paragraph" w:customStyle="1" w:styleId="af4">
    <w:name w:val="毕业论文正文"/>
    <w:basedOn w:val="a0"/>
    <w:rsid w:val="00011807"/>
    <w:pPr>
      <w:snapToGrid/>
      <w:spacing w:line="360" w:lineRule="exact"/>
      <w:ind w:firstLineChars="200" w:firstLine="200"/>
    </w:pPr>
    <w:rPr>
      <w:rFonts w:eastAsia="宋体"/>
      <w:snapToGrid/>
      <w:spacing w:val="0"/>
      <w:sz w:val="21"/>
      <w:szCs w:val="21"/>
    </w:rPr>
  </w:style>
  <w:style w:type="paragraph" w:customStyle="1" w:styleId="af5">
    <w:name w:val="毕业论文图名表头"/>
    <w:basedOn w:val="a0"/>
    <w:rsid w:val="00011807"/>
    <w:pPr>
      <w:snapToGrid/>
      <w:spacing w:beforeLines="50" w:afterLines="50" w:line="240" w:lineRule="exact"/>
      <w:jc w:val="center"/>
    </w:pPr>
    <w:rPr>
      <w:rFonts w:eastAsia="宋体"/>
      <w:b/>
      <w:snapToGrid/>
      <w:spacing w:val="0"/>
      <w:sz w:val="18"/>
      <w:szCs w:val="18"/>
    </w:rPr>
  </w:style>
  <w:style w:type="paragraph" w:customStyle="1" w:styleId="22">
    <w:name w:val="标题2"/>
    <w:basedOn w:val="2"/>
    <w:rsid w:val="00011807"/>
    <w:pPr>
      <w:keepLines w:val="0"/>
      <w:snapToGrid/>
      <w:spacing w:beforeLines="100" w:afterLines="100" w:line="240" w:lineRule="auto"/>
      <w:jc w:val="both"/>
    </w:pPr>
    <w:rPr>
      <w:rFonts w:eastAsia="黑体"/>
      <w:bCs w:val="0"/>
      <w:snapToGrid/>
      <w:spacing w:val="0"/>
      <w:sz w:val="28"/>
      <w:szCs w:val="24"/>
    </w:rPr>
  </w:style>
  <w:style w:type="character" w:customStyle="1" w:styleId="Char">
    <w:name w:val="毕业论文正文 Char"/>
    <w:rsid w:val="00011807"/>
    <w:rPr>
      <w:rFonts w:eastAsia="宋体"/>
      <w:kern w:val="2"/>
      <w:sz w:val="21"/>
      <w:szCs w:val="21"/>
      <w:lang w:val="en-US" w:eastAsia="zh-CN" w:bidi="ar-SA"/>
    </w:rPr>
  </w:style>
  <w:style w:type="paragraph" w:styleId="af6">
    <w:name w:val="endnote text"/>
    <w:basedOn w:val="a0"/>
    <w:semiHidden/>
    <w:rsid w:val="00011807"/>
    <w:pPr>
      <w:widowControl/>
      <w:snapToGrid/>
      <w:spacing w:line="240" w:lineRule="auto"/>
      <w:jc w:val="left"/>
    </w:pPr>
    <w:rPr>
      <w:rFonts w:ascii="Arial" w:eastAsia="宋体" w:hAnsi="Arial"/>
      <w:snapToGrid/>
      <w:spacing w:val="0"/>
      <w:kern w:val="0"/>
      <w:szCs w:val="20"/>
      <w:lang w:val="de-DE" w:eastAsia="de-DE"/>
    </w:rPr>
  </w:style>
  <w:style w:type="paragraph" w:styleId="af7">
    <w:name w:val="Normal (Web)"/>
    <w:basedOn w:val="a0"/>
    <w:rsid w:val="00011807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hint="eastAsia"/>
      <w:snapToGrid/>
      <w:spacing w:val="0"/>
      <w:kern w:val="0"/>
      <w:sz w:val="24"/>
    </w:rPr>
  </w:style>
  <w:style w:type="character" w:customStyle="1" w:styleId="ti">
    <w:name w:val="ti"/>
    <w:basedOn w:val="a1"/>
    <w:rsid w:val="00011807"/>
  </w:style>
  <w:style w:type="character" w:customStyle="1" w:styleId="af8">
    <w:name w:val="a"/>
    <w:basedOn w:val="a1"/>
    <w:rsid w:val="00011807"/>
  </w:style>
  <w:style w:type="character" w:customStyle="1" w:styleId="aff1">
    <w:name w:val="aff1"/>
    <w:rsid w:val="00011807"/>
    <w:rPr>
      <w:rFonts w:ascii="Verdana" w:hAnsi="Verdana" w:hint="default"/>
      <w:color w:val="000000"/>
      <w:sz w:val="15"/>
      <w:szCs w:val="15"/>
    </w:rPr>
  </w:style>
  <w:style w:type="character" w:customStyle="1" w:styleId="itemfirstlastodd">
    <w:name w:val="item first last odd"/>
    <w:basedOn w:val="a1"/>
    <w:rsid w:val="00011807"/>
  </w:style>
  <w:style w:type="character" w:customStyle="1" w:styleId="2Char">
    <w:name w:val="标题 2 Char"/>
    <w:rsid w:val="00011807"/>
    <w:rPr>
      <w:rFonts w:ascii="Arial" w:eastAsia="黑体" w:hAnsi="Arial"/>
      <w:b/>
      <w:bCs/>
      <w:kern w:val="2"/>
      <w:sz w:val="32"/>
      <w:szCs w:val="32"/>
    </w:rPr>
  </w:style>
  <w:style w:type="character" w:customStyle="1" w:styleId="Char0">
    <w:name w:val="页眉 Char"/>
    <w:rsid w:val="00011807"/>
    <w:rPr>
      <w:kern w:val="2"/>
      <w:sz w:val="18"/>
      <w:szCs w:val="18"/>
    </w:rPr>
  </w:style>
  <w:style w:type="character" w:customStyle="1" w:styleId="Char1">
    <w:name w:val="页脚 Char"/>
    <w:rsid w:val="00011807"/>
    <w:rPr>
      <w:kern w:val="2"/>
      <w:sz w:val="18"/>
      <w:szCs w:val="18"/>
    </w:rPr>
  </w:style>
  <w:style w:type="character" w:customStyle="1" w:styleId="3Char">
    <w:name w:val="标题 3 Char"/>
    <w:rsid w:val="00011807"/>
    <w:rPr>
      <w:rFonts w:ascii="宋体" w:eastAsia="仿宋_GB2312" w:hAnsi="宋体"/>
      <w:b/>
      <w:bCs/>
      <w:sz w:val="21"/>
      <w:szCs w:val="27"/>
    </w:rPr>
  </w:style>
  <w:style w:type="character" w:customStyle="1" w:styleId="Char2">
    <w:name w:val="纯文本 Char"/>
    <w:rsid w:val="00011807"/>
    <w:rPr>
      <w:rFonts w:ascii="宋体" w:hAnsi="Courier New" w:cs="Courier New"/>
      <w:kern w:val="2"/>
      <w:sz w:val="21"/>
      <w:szCs w:val="21"/>
    </w:rPr>
  </w:style>
  <w:style w:type="character" w:customStyle="1" w:styleId="Char3">
    <w:name w:val="正文文本 Char"/>
    <w:rsid w:val="00011807"/>
    <w:rPr>
      <w:rFonts w:ascii="宋体" w:hAnsi="宋体"/>
      <w:kern w:val="2"/>
      <w:sz w:val="21"/>
      <w:szCs w:val="24"/>
    </w:rPr>
  </w:style>
  <w:style w:type="character" w:customStyle="1" w:styleId="HTMLChar">
    <w:name w:val="HTML 预设格式 Char"/>
    <w:rsid w:val="00011807"/>
    <w:rPr>
      <w:rFonts w:ascii="宋体" w:hAnsi="宋体"/>
      <w:color w:val="000000"/>
      <w:sz w:val="24"/>
      <w:szCs w:val="24"/>
    </w:rPr>
  </w:style>
  <w:style w:type="character" w:customStyle="1" w:styleId="Char4">
    <w:name w:val="日期 Char"/>
    <w:rsid w:val="00011807"/>
    <w:rPr>
      <w:kern w:val="2"/>
      <w:sz w:val="21"/>
      <w:szCs w:val="24"/>
    </w:rPr>
  </w:style>
  <w:style w:type="character" w:customStyle="1" w:styleId="Char5">
    <w:name w:val="批注框文本 Char"/>
    <w:rsid w:val="00011807"/>
    <w:rPr>
      <w:kern w:val="2"/>
      <w:sz w:val="18"/>
      <w:szCs w:val="18"/>
    </w:rPr>
  </w:style>
  <w:style w:type="character" w:customStyle="1" w:styleId="s1magstyle5magstyle8">
    <w:name w:val="s1 mag_style5  mag_style8"/>
    <w:basedOn w:val="a1"/>
    <w:rsid w:val="00011807"/>
  </w:style>
  <w:style w:type="character" w:customStyle="1" w:styleId="s5magstyle5">
    <w:name w:val="s5 mag_style5"/>
    <w:basedOn w:val="a1"/>
    <w:rsid w:val="00011807"/>
  </w:style>
  <w:style w:type="paragraph" w:styleId="af9">
    <w:name w:val="Normal Indent"/>
    <w:basedOn w:val="a0"/>
    <w:rsid w:val="00011807"/>
    <w:pPr>
      <w:ind w:firstLineChars="200" w:firstLine="420"/>
    </w:pPr>
    <w:rPr>
      <w:snapToGrid/>
      <w:szCs w:val="20"/>
    </w:rPr>
  </w:style>
  <w:style w:type="character" w:customStyle="1" w:styleId="doi13">
    <w:name w:val="doi13"/>
    <w:basedOn w:val="a1"/>
    <w:rsid w:val="00011807"/>
  </w:style>
  <w:style w:type="paragraph" w:styleId="afa">
    <w:name w:val="No Spacing"/>
    <w:qFormat/>
    <w:rsid w:val="0001180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afb">
    <w:name w:val="List Paragraph"/>
    <w:basedOn w:val="a0"/>
    <w:qFormat/>
    <w:rsid w:val="00011807"/>
    <w:pPr>
      <w:snapToGrid/>
      <w:spacing w:line="240" w:lineRule="auto"/>
      <w:ind w:firstLineChars="200" w:firstLine="420"/>
    </w:pPr>
    <w:rPr>
      <w:rFonts w:ascii="Calibri" w:eastAsia="宋体" w:hAnsi="Calibri"/>
      <w:snapToGrid/>
      <w:spacing w:val="0"/>
      <w:sz w:val="21"/>
      <w:szCs w:val="22"/>
    </w:rPr>
  </w:style>
  <w:style w:type="character" w:customStyle="1" w:styleId="1Char">
    <w:name w:val="标题 1 Char"/>
    <w:rsid w:val="0001180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journal8">
    <w:name w:val="journal8"/>
    <w:rsid w:val="00011807"/>
    <w:rPr>
      <w:i/>
      <w:iCs/>
    </w:rPr>
  </w:style>
  <w:style w:type="character" w:customStyle="1" w:styleId="jnumber1">
    <w:name w:val="jnumber1"/>
    <w:rsid w:val="00011807"/>
    <w:rPr>
      <w:b/>
      <w:bCs/>
    </w:rPr>
  </w:style>
  <w:style w:type="character" w:customStyle="1" w:styleId="atl">
    <w:name w:val="atl"/>
    <w:basedOn w:val="a1"/>
    <w:rsid w:val="00011807"/>
  </w:style>
  <w:style w:type="character" w:customStyle="1" w:styleId="jtl">
    <w:name w:val="jtl"/>
    <w:basedOn w:val="a1"/>
    <w:rsid w:val="00011807"/>
  </w:style>
  <w:style w:type="character" w:customStyle="1" w:styleId="vid">
    <w:name w:val="vid"/>
    <w:basedOn w:val="a1"/>
    <w:rsid w:val="00011807"/>
  </w:style>
  <w:style w:type="character" w:customStyle="1" w:styleId="cite-month-year">
    <w:name w:val="cite-month-year"/>
    <w:basedOn w:val="a1"/>
    <w:rsid w:val="00011807"/>
  </w:style>
  <w:style w:type="character" w:customStyle="1" w:styleId="atl3">
    <w:name w:val="atl3"/>
    <w:basedOn w:val="a1"/>
    <w:rsid w:val="00011807"/>
  </w:style>
  <w:style w:type="character" w:customStyle="1" w:styleId="jtl1">
    <w:name w:val="jtl1"/>
    <w:rsid w:val="00011807"/>
    <w:rPr>
      <w:i/>
      <w:iCs/>
    </w:rPr>
  </w:style>
  <w:style w:type="character" w:customStyle="1" w:styleId="vid1">
    <w:name w:val="vid1"/>
    <w:rsid w:val="00011807"/>
    <w:rPr>
      <w:b/>
      <w:bCs/>
    </w:rPr>
  </w:style>
  <w:style w:type="character" w:customStyle="1" w:styleId="articletext">
    <w:name w:val="articletext"/>
    <w:basedOn w:val="a1"/>
    <w:rsid w:val="00011807"/>
  </w:style>
  <w:style w:type="character" w:customStyle="1" w:styleId="hit">
    <w:name w:val="hit"/>
    <w:basedOn w:val="a1"/>
    <w:rsid w:val="00011807"/>
  </w:style>
  <w:style w:type="paragraph" w:customStyle="1" w:styleId="details3">
    <w:name w:val="details3"/>
    <w:basedOn w:val="a0"/>
    <w:rsid w:val="00011807"/>
    <w:pPr>
      <w:widowControl/>
      <w:snapToGrid/>
      <w:spacing w:line="300" w:lineRule="auto"/>
      <w:jc w:val="left"/>
    </w:pPr>
    <w:rPr>
      <w:rFonts w:ascii="宋体" w:eastAsia="宋体" w:hAnsi="宋体"/>
      <w:snapToGrid/>
      <w:spacing w:val="0"/>
      <w:kern w:val="0"/>
      <w:sz w:val="26"/>
      <w:szCs w:val="26"/>
    </w:rPr>
  </w:style>
  <w:style w:type="character" w:customStyle="1" w:styleId="i1">
    <w:name w:val="i1"/>
    <w:rsid w:val="00011807"/>
    <w:rPr>
      <w:i/>
      <w:iCs/>
    </w:rPr>
  </w:style>
  <w:style w:type="character" w:customStyle="1" w:styleId="journalname">
    <w:name w:val="journalname"/>
    <w:rsid w:val="00011807"/>
    <w:rPr>
      <w:i/>
      <w:iCs/>
    </w:rPr>
  </w:style>
  <w:style w:type="character" w:customStyle="1" w:styleId="journalnumber">
    <w:name w:val="journalnumber"/>
    <w:rsid w:val="00011807"/>
    <w:rPr>
      <w:b/>
      <w:bCs/>
    </w:rPr>
  </w:style>
  <w:style w:type="character" w:customStyle="1" w:styleId="atl1">
    <w:name w:val="atl1"/>
    <w:basedOn w:val="a1"/>
    <w:rsid w:val="00011807"/>
  </w:style>
  <w:style w:type="character" w:customStyle="1" w:styleId="style21">
    <w:name w:val="style21"/>
    <w:rsid w:val="00011807"/>
    <w:rPr>
      <w:rFonts w:ascii="Verdana" w:hAnsi="Verdana" w:hint="default"/>
    </w:rPr>
  </w:style>
  <w:style w:type="character" w:customStyle="1" w:styleId="journalname1">
    <w:name w:val="journalname1"/>
    <w:rsid w:val="00011807"/>
    <w:rPr>
      <w:i/>
      <w:iCs/>
    </w:rPr>
  </w:style>
  <w:style w:type="character" w:customStyle="1" w:styleId="cite-pages">
    <w:name w:val="cite-pages"/>
    <w:basedOn w:val="a1"/>
    <w:rsid w:val="00011807"/>
  </w:style>
  <w:style w:type="character" w:customStyle="1" w:styleId="Char6">
    <w:name w:val="脚注文本 Char"/>
    <w:semiHidden/>
    <w:rsid w:val="00011807"/>
    <w:rPr>
      <w:kern w:val="2"/>
      <w:sz w:val="18"/>
      <w:szCs w:val="18"/>
    </w:rPr>
  </w:style>
  <w:style w:type="character" w:customStyle="1" w:styleId="Char7">
    <w:name w:val="尾注文本 Char"/>
    <w:semiHidden/>
    <w:rsid w:val="00011807"/>
    <w:rPr>
      <w:kern w:val="2"/>
      <w:sz w:val="21"/>
      <w:szCs w:val="22"/>
    </w:rPr>
  </w:style>
  <w:style w:type="character" w:customStyle="1" w:styleId="volume">
    <w:name w:val="volume"/>
    <w:basedOn w:val="a1"/>
    <w:rsid w:val="00011807"/>
  </w:style>
  <w:style w:type="character" w:customStyle="1" w:styleId="issue">
    <w:name w:val="issue"/>
    <w:basedOn w:val="a1"/>
    <w:rsid w:val="00011807"/>
  </w:style>
  <w:style w:type="character" w:customStyle="1" w:styleId="pages">
    <w:name w:val="pages"/>
    <w:basedOn w:val="a1"/>
    <w:rsid w:val="00011807"/>
  </w:style>
  <w:style w:type="character" w:customStyle="1" w:styleId="style141">
    <w:name w:val="style141"/>
    <w:rsid w:val="00011807"/>
    <w:rPr>
      <w:color w:val="000000"/>
      <w:sz w:val="14"/>
      <w:szCs w:val="14"/>
    </w:rPr>
  </w:style>
  <w:style w:type="character" w:styleId="HTML">
    <w:name w:val="HTML Typewriter"/>
    <w:rsid w:val="00011807"/>
    <w:rPr>
      <w:rFonts w:ascii="宋体" w:eastAsia="宋体" w:hAnsi="宋体" w:cs="宋体"/>
      <w:sz w:val="24"/>
      <w:szCs w:val="24"/>
    </w:rPr>
  </w:style>
  <w:style w:type="character" w:customStyle="1" w:styleId="magstyle5">
    <w:name w:val="mag_style5"/>
    <w:basedOn w:val="a1"/>
    <w:rsid w:val="00011807"/>
  </w:style>
  <w:style w:type="paragraph" w:customStyle="1" w:styleId="Pa54">
    <w:name w:val="Pa54"/>
    <w:basedOn w:val="Default"/>
    <w:next w:val="Default"/>
    <w:rsid w:val="00011807"/>
    <w:pPr>
      <w:spacing w:after="80" w:line="201" w:lineRule="atLeast"/>
    </w:pPr>
    <w:rPr>
      <w:rFonts w:ascii="Univers LT Std 55" w:eastAsia="Univers LT Std 55"/>
      <w:color w:val="auto"/>
    </w:rPr>
  </w:style>
  <w:style w:type="character" w:customStyle="1" w:styleId="A20">
    <w:name w:val="A2"/>
    <w:rsid w:val="00011807"/>
    <w:rPr>
      <w:rFonts w:cs="Univers LT Std 55"/>
      <w:color w:val="221E1F"/>
      <w:sz w:val="16"/>
      <w:szCs w:val="16"/>
    </w:rPr>
  </w:style>
  <w:style w:type="character" w:customStyle="1" w:styleId="highlight1">
    <w:name w:val="highlight1"/>
    <w:rsid w:val="00011807"/>
    <w:rPr>
      <w:sz w:val="21"/>
      <w:szCs w:val="21"/>
    </w:rPr>
  </w:style>
  <w:style w:type="character" w:customStyle="1" w:styleId="newtitle1">
    <w:name w:val="newtitle1"/>
    <w:rsid w:val="00011807"/>
    <w:rPr>
      <w:b/>
      <w:bCs/>
      <w:color w:val="104264"/>
    </w:rPr>
  </w:style>
  <w:style w:type="paragraph" w:customStyle="1" w:styleId="Web1">
    <w:name w:val="普通(Web)1"/>
    <w:basedOn w:val="a0"/>
    <w:rsid w:val="00011807"/>
    <w:pPr>
      <w:widowControl/>
      <w:snapToGrid/>
      <w:spacing w:before="240" w:line="288" w:lineRule="atLeast"/>
      <w:ind w:left="120"/>
      <w:jc w:val="left"/>
    </w:pPr>
    <w:rPr>
      <w:rFonts w:ascii="宋体" w:eastAsia="宋体" w:hAnsi="宋体"/>
      <w:snapToGrid/>
      <w:color w:val="000000"/>
      <w:spacing w:val="0"/>
      <w:kern w:val="0"/>
      <w:szCs w:val="22"/>
    </w:rPr>
  </w:style>
  <w:style w:type="character" w:customStyle="1" w:styleId="ti2">
    <w:name w:val="ti2"/>
    <w:rsid w:val="00011807"/>
    <w:rPr>
      <w:sz w:val="22"/>
      <w:szCs w:val="22"/>
    </w:rPr>
  </w:style>
  <w:style w:type="paragraph" w:customStyle="1" w:styleId="220">
    <w:name w:val="标题 22"/>
    <w:basedOn w:val="a0"/>
    <w:rsid w:val="00011807"/>
    <w:pPr>
      <w:widowControl/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0F8FF"/>
      <w:snapToGrid/>
      <w:spacing w:before="240" w:after="240" w:line="240" w:lineRule="auto"/>
      <w:jc w:val="left"/>
      <w:outlineLvl w:val="2"/>
    </w:pPr>
    <w:rPr>
      <w:rFonts w:ascii="Arial" w:eastAsia="宋体" w:hAnsi="Arial" w:cs="Arial"/>
      <w:b/>
      <w:bCs/>
      <w:snapToGrid/>
      <w:color w:val="000000"/>
      <w:spacing w:val="0"/>
      <w:kern w:val="0"/>
      <w:sz w:val="23"/>
      <w:szCs w:val="23"/>
    </w:rPr>
  </w:style>
  <w:style w:type="character" w:customStyle="1" w:styleId="linkbar">
    <w:name w:val="linkbar"/>
    <w:basedOn w:val="a1"/>
    <w:rsid w:val="00011807"/>
  </w:style>
  <w:style w:type="paragraph" w:customStyle="1" w:styleId="affiliation2">
    <w:name w:val="affiliation2"/>
    <w:basedOn w:val="a0"/>
    <w:rsid w:val="00011807"/>
    <w:pPr>
      <w:widowControl/>
      <w:snapToGrid/>
      <w:spacing w:before="240" w:after="120" w:line="288" w:lineRule="atLeast"/>
      <w:ind w:left="120"/>
      <w:jc w:val="left"/>
    </w:pPr>
    <w:rPr>
      <w:rFonts w:ascii="宋体" w:eastAsia="宋体" w:hAnsi="宋体"/>
      <w:snapToGrid/>
      <w:color w:val="000000"/>
      <w:spacing w:val="0"/>
      <w:kern w:val="0"/>
      <w:sz w:val="19"/>
      <w:szCs w:val="19"/>
    </w:rPr>
  </w:style>
  <w:style w:type="paragraph" w:customStyle="1" w:styleId="11">
    <w:name w:val="脚注文本1"/>
    <w:basedOn w:val="a7"/>
    <w:rsid w:val="00011807"/>
    <w:pPr>
      <w:tabs>
        <w:tab w:val="left" w:pos="465"/>
      </w:tabs>
      <w:overflowPunct w:val="0"/>
      <w:spacing w:line="312" w:lineRule="auto"/>
      <w:ind w:firstLineChars="297" w:firstLine="297"/>
      <w:jc w:val="both"/>
    </w:pPr>
    <w:rPr>
      <w:rFonts w:eastAsia="宋体"/>
      <w:snapToGrid/>
      <w:spacing w:val="0"/>
      <w:sz w:val="15"/>
      <w:szCs w:val="20"/>
    </w:rPr>
  </w:style>
  <w:style w:type="paragraph" w:customStyle="1" w:styleId="afc">
    <w:name w:val="单位"/>
    <w:rsid w:val="00011807"/>
    <w:pPr>
      <w:ind w:left="70" w:hangingChars="70" w:hanging="70"/>
      <w:jc w:val="both"/>
    </w:pPr>
    <w:rPr>
      <w:sz w:val="17"/>
    </w:rPr>
  </w:style>
  <w:style w:type="paragraph" w:customStyle="1" w:styleId="DepartCorrespond">
    <w:name w:val="Depart.Correspond"/>
    <w:basedOn w:val="afc"/>
    <w:rsid w:val="00011807"/>
    <w:pPr>
      <w:ind w:left="66" w:hangingChars="66" w:hanging="66"/>
    </w:pPr>
    <w:rPr>
      <w:iCs/>
      <w:sz w:val="16"/>
    </w:rPr>
  </w:style>
  <w:style w:type="paragraph" w:customStyle="1" w:styleId="12">
    <w:name w:val="日期1"/>
    <w:basedOn w:val="DepartCorrespond"/>
    <w:next w:val="a0"/>
    <w:rsid w:val="00011807"/>
    <w:pPr>
      <w:spacing w:after="240"/>
    </w:pPr>
    <w:rPr>
      <w:sz w:val="18"/>
    </w:rPr>
  </w:style>
  <w:style w:type="paragraph" w:customStyle="1" w:styleId="afd">
    <w:name w:val="首页页眉"/>
    <w:basedOn w:val="a4"/>
    <w:rsid w:val="00011807"/>
    <w:pPr>
      <w:pBdr>
        <w:bottom w:val="double" w:sz="6" w:space="1" w:color="auto"/>
      </w:pBdr>
      <w:tabs>
        <w:tab w:val="clear" w:pos="4153"/>
        <w:tab w:val="clear" w:pos="8306"/>
      </w:tabs>
      <w:overflowPunct w:val="0"/>
      <w:spacing w:line="240" w:lineRule="auto"/>
      <w:ind w:firstLine="0"/>
      <w:jc w:val="both"/>
    </w:pPr>
    <w:rPr>
      <w:rFonts w:eastAsia="宋体"/>
      <w:snapToGrid/>
      <w:spacing w:val="0"/>
      <w:szCs w:val="20"/>
    </w:rPr>
  </w:style>
  <w:style w:type="paragraph" w:customStyle="1" w:styleId="Keywords">
    <w:name w:val="Key words"/>
    <w:basedOn w:val="a0"/>
    <w:next w:val="a0"/>
    <w:rsid w:val="00011807"/>
    <w:pPr>
      <w:tabs>
        <w:tab w:val="left" w:pos="1176"/>
      </w:tabs>
      <w:overflowPunct w:val="0"/>
      <w:adjustRightInd w:val="0"/>
      <w:snapToGrid/>
      <w:spacing w:after="290" w:line="240" w:lineRule="auto"/>
      <w:ind w:left="632" w:hangingChars="632" w:hanging="632"/>
    </w:pPr>
    <w:rPr>
      <w:rFonts w:eastAsia="楷体_GB2312"/>
      <w:spacing w:val="0"/>
      <w:sz w:val="18"/>
      <w:szCs w:val="20"/>
    </w:rPr>
  </w:style>
  <w:style w:type="paragraph" w:customStyle="1" w:styleId="afe">
    <w:name w:val="关键词"/>
    <w:basedOn w:val="a0"/>
    <w:next w:val="aff"/>
    <w:rsid w:val="00011807"/>
    <w:pPr>
      <w:tabs>
        <w:tab w:val="left" w:pos="798"/>
      </w:tabs>
      <w:overflowPunct w:val="0"/>
      <w:adjustRightInd w:val="0"/>
      <w:snapToGrid/>
      <w:spacing w:line="240" w:lineRule="auto"/>
      <w:ind w:left="429" w:hangingChars="429" w:hanging="429"/>
    </w:pPr>
    <w:rPr>
      <w:rFonts w:eastAsia="楷体_GB2312"/>
      <w:spacing w:val="0"/>
      <w:sz w:val="18"/>
      <w:szCs w:val="20"/>
    </w:rPr>
  </w:style>
  <w:style w:type="paragraph" w:customStyle="1" w:styleId="aff">
    <w:name w:val="分类号"/>
    <w:basedOn w:val="12"/>
    <w:next w:val="ad"/>
    <w:rsid w:val="00011807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13">
    <w:name w:val="标题1"/>
    <w:basedOn w:val="a0"/>
    <w:next w:val="Name"/>
    <w:rsid w:val="00011807"/>
    <w:pPr>
      <w:keepNext/>
      <w:keepLines/>
      <w:overflowPunct w:val="0"/>
      <w:spacing w:before="240" w:after="100" w:line="240" w:lineRule="auto"/>
      <w:ind w:firstLine="0"/>
      <w:outlineLvl w:val="0"/>
    </w:pPr>
    <w:rPr>
      <w:rFonts w:eastAsia="黑体"/>
      <w:b/>
      <w:snapToGrid/>
      <w:spacing w:val="0"/>
      <w:szCs w:val="20"/>
    </w:rPr>
  </w:style>
  <w:style w:type="paragraph" w:customStyle="1" w:styleId="Name">
    <w:name w:val="Name"/>
    <w:basedOn w:val="a0"/>
    <w:next w:val="DepartCorrespond"/>
    <w:rsid w:val="00011807"/>
    <w:pPr>
      <w:keepNext/>
      <w:overflowPunct w:val="0"/>
      <w:snapToGrid/>
      <w:spacing w:before="220" w:after="180" w:line="0" w:lineRule="atLeast"/>
      <w:ind w:firstLine="0"/>
      <w:jc w:val="left"/>
    </w:pPr>
    <w:rPr>
      <w:rFonts w:eastAsia="宋体"/>
      <w:snapToGrid/>
      <w:spacing w:val="0"/>
      <w:sz w:val="18"/>
      <w:szCs w:val="20"/>
    </w:rPr>
  </w:style>
  <w:style w:type="paragraph" w:customStyle="1" w:styleId="Reference">
    <w:name w:val="Reference"/>
    <w:basedOn w:val="a0"/>
    <w:next w:val="TextofReference"/>
    <w:rsid w:val="00011807"/>
    <w:pPr>
      <w:overflowPunct w:val="0"/>
      <w:spacing w:before="280" w:line="240" w:lineRule="auto"/>
      <w:ind w:firstLine="0"/>
      <w:jc w:val="left"/>
      <w:outlineLvl w:val="0"/>
    </w:pPr>
    <w:rPr>
      <w:rFonts w:eastAsia="黑体"/>
      <w:b/>
      <w:snapToGrid/>
      <w:spacing w:val="0"/>
      <w:sz w:val="18"/>
      <w:szCs w:val="20"/>
    </w:rPr>
  </w:style>
  <w:style w:type="paragraph" w:customStyle="1" w:styleId="TextofReference">
    <w:name w:val="Text of Reference"/>
    <w:rsid w:val="00011807"/>
    <w:pPr>
      <w:tabs>
        <w:tab w:val="num" w:pos="419"/>
      </w:tabs>
      <w:spacing w:line="260" w:lineRule="exact"/>
      <w:ind w:left="419" w:hanging="79"/>
      <w:jc w:val="both"/>
    </w:pPr>
    <w:rPr>
      <w:sz w:val="15"/>
    </w:rPr>
  </w:style>
  <w:style w:type="character" w:customStyle="1" w:styleId="style541">
    <w:name w:val="style541"/>
    <w:rsid w:val="00011807"/>
    <w:rPr>
      <w:color w:val="000000"/>
    </w:rPr>
  </w:style>
  <w:style w:type="character" w:customStyle="1" w:styleId="mediumb-text">
    <w:name w:val="mediumb-text"/>
    <w:basedOn w:val="a1"/>
    <w:rsid w:val="00011807"/>
  </w:style>
  <w:style w:type="paragraph" w:styleId="aff0">
    <w:name w:val="Subtitle"/>
    <w:basedOn w:val="a0"/>
    <w:next w:val="a0"/>
    <w:qFormat/>
    <w:rsid w:val="00011807"/>
    <w:pPr>
      <w:overflowPunct w:val="0"/>
      <w:snapToGrid/>
      <w:spacing w:before="320" w:line="240" w:lineRule="auto"/>
      <w:ind w:firstLine="0"/>
      <w:outlineLvl w:val="0"/>
    </w:pPr>
    <w:rPr>
      <w:rFonts w:eastAsia="黑体"/>
      <w:snapToGrid/>
      <w:spacing w:val="0"/>
      <w:sz w:val="36"/>
      <w:szCs w:val="20"/>
    </w:rPr>
  </w:style>
  <w:style w:type="paragraph" w:customStyle="1" w:styleId="14">
    <w:name w:val="列出段落1"/>
    <w:basedOn w:val="a0"/>
    <w:qFormat/>
    <w:rsid w:val="00011807"/>
    <w:pPr>
      <w:snapToGrid/>
      <w:spacing w:line="240" w:lineRule="auto"/>
      <w:ind w:firstLineChars="200" w:firstLine="420"/>
    </w:pPr>
    <w:rPr>
      <w:rFonts w:ascii="Calibri" w:eastAsia="宋体" w:hAnsi="Calibri"/>
      <w:snapToGrid/>
      <w:spacing w:val="0"/>
      <w:sz w:val="21"/>
      <w:szCs w:val="22"/>
    </w:rPr>
  </w:style>
  <w:style w:type="character" w:customStyle="1" w:styleId="CharChar1">
    <w:name w:val="Char Char1"/>
    <w:rsid w:val="00011807"/>
    <w:rPr>
      <w:rFonts w:eastAsia="黑体"/>
      <w:kern w:val="2"/>
      <w:sz w:val="36"/>
    </w:rPr>
  </w:style>
  <w:style w:type="character" w:customStyle="1" w:styleId="CharChar2">
    <w:name w:val="Char Char2"/>
    <w:rsid w:val="00011807"/>
    <w:rPr>
      <w:kern w:val="2"/>
      <w:sz w:val="18"/>
    </w:rPr>
  </w:style>
  <w:style w:type="character" w:customStyle="1" w:styleId="CharChar3">
    <w:name w:val="Char Char3"/>
    <w:rsid w:val="00011807"/>
    <w:rPr>
      <w:rFonts w:eastAsia="·s²Ó©úÅé"/>
      <w:sz w:val="18"/>
    </w:rPr>
  </w:style>
  <w:style w:type="character" w:customStyle="1" w:styleId="CharChar">
    <w:name w:val="Char Char"/>
    <w:rsid w:val="00011807"/>
    <w:rPr>
      <w:rFonts w:ascii="Calibri" w:hAnsi="Calibri"/>
      <w:kern w:val="2"/>
      <w:sz w:val="18"/>
      <w:szCs w:val="18"/>
    </w:rPr>
  </w:style>
  <w:style w:type="character" w:customStyle="1" w:styleId="shorttext1">
    <w:name w:val="short_text1"/>
    <w:rsid w:val="00011807"/>
    <w:rPr>
      <w:sz w:val="20"/>
      <w:szCs w:val="20"/>
    </w:rPr>
  </w:style>
  <w:style w:type="paragraph" w:styleId="aff2">
    <w:name w:val="Document Map"/>
    <w:basedOn w:val="a0"/>
    <w:semiHidden/>
    <w:rsid w:val="00011807"/>
    <w:pPr>
      <w:shd w:val="clear" w:color="auto" w:fill="000080"/>
      <w:snapToGrid/>
      <w:spacing w:line="240" w:lineRule="auto"/>
      <w:ind w:firstLine="0"/>
    </w:pPr>
    <w:rPr>
      <w:rFonts w:eastAsia="宋体"/>
      <w:snapToGrid/>
      <w:spacing w:val="0"/>
      <w:sz w:val="21"/>
    </w:rPr>
  </w:style>
  <w:style w:type="paragraph" w:customStyle="1" w:styleId="tu">
    <w:name w:val="tu"/>
    <w:basedOn w:val="a0"/>
    <w:rsid w:val="00011807"/>
    <w:pPr>
      <w:spacing w:before="200" w:after="120"/>
      <w:ind w:firstLine="0"/>
      <w:jc w:val="center"/>
    </w:pPr>
  </w:style>
  <w:style w:type="paragraph" w:customStyle="1" w:styleId="aff3">
    <w:name w:val="英文作者简介"/>
    <w:basedOn w:val="ab"/>
    <w:rsid w:val="00011807"/>
    <w:pPr>
      <w:spacing w:line="336" w:lineRule="auto"/>
      <w:ind w:firstLine="0"/>
    </w:pPr>
    <w:rPr>
      <w:sz w:val="18"/>
    </w:rPr>
  </w:style>
  <w:style w:type="paragraph" w:customStyle="1" w:styleId="aff4">
    <w:name w:val="中文作者简介"/>
    <w:basedOn w:val="ab"/>
    <w:rsid w:val="00011807"/>
    <w:pPr>
      <w:ind w:firstLine="0"/>
    </w:pPr>
    <w:rPr>
      <w:sz w:val="18"/>
    </w:rPr>
  </w:style>
  <w:style w:type="paragraph" w:customStyle="1" w:styleId="tus">
    <w:name w:val="tus"/>
    <w:basedOn w:val="a0"/>
    <w:rsid w:val="00011807"/>
    <w:pPr>
      <w:spacing w:after="200"/>
      <w:ind w:firstLine="0"/>
      <w:jc w:val="center"/>
    </w:pPr>
    <w:rPr>
      <w:rFonts w:eastAsia="方正小标宋简体"/>
      <w:bCs/>
      <w:sz w:val="20"/>
    </w:rPr>
  </w:style>
  <w:style w:type="paragraph" w:styleId="aff5">
    <w:name w:val="caption"/>
    <w:basedOn w:val="a0"/>
    <w:next w:val="a0"/>
    <w:qFormat/>
    <w:rsid w:val="00011807"/>
    <w:rPr>
      <w:i/>
      <w:iCs/>
    </w:rPr>
  </w:style>
  <w:style w:type="paragraph" w:customStyle="1" w:styleId="90">
    <w:name w:val="标题9"/>
    <w:basedOn w:val="a0"/>
    <w:rsid w:val="00011807"/>
    <w:pPr>
      <w:ind w:firstLine="0"/>
    </w:pPr>
    <w:rPr>
      <w:rFonts w:eastAsia="方正小标宋简体"/>
      <w:bCs/>
    </w:rPr>
  </w:style>
  <w:style w:type="paragraph" w:customStyle="1" w:styleId="32">
    <w:name w:val="标题3"/>
    <w:basedOn w:val="a0"/>
    <w:next w:val="Name"/>
    <w:rsid w:val="00E34F79"/>
    <w:pPr>
      <w:keepNext/>
      <w:keepLines/>
      <w:overflowPunct w:val="0"/>
      <w:spacing w:before="240" w:after="100" w:line="240" w:lineRule="auto"/>
      <w:ind w:firstLine="0"/>
      <w:outlineLvl w:val="0"/>
    </w:pPr>
    <w:rPr>
      <w:rFonts w:eastAsia="黑体"/>
      <w:b/>
      <w:snapToGrid/>
      <w:spacing w:val="0"/>
      <w:sz w:val="24"/>
      <w:szCs w:val="20"/>
    </w:rPr>
  </w:style>
  <w:style w:type="character" w:customStyle="1" w:styleId="style31">
    <w:name w:val="style31"/>
    <w:rsid w:val="00E34F79"/>
    <w:rPr>
      <w:b/>
      <w:bCs/>
      <w:color w:val="000099"/>
    </w:rPr>
  </w:style>
  <w:style w:type="character" w:customStyle="1" w:styleId="style11">
    <w:name w:val="style11"/>
    <w:rsid w:val="003338BD"/>
    <w:rPr>
      <w:color w:val="FF0000"/>
    </w:rPr>
  </w:style>
  <w:style w:type="character" w:styleId="aff6">
    <w:name w:val="Unresolved Mention"/>
    <w:basedOn w:val="a1"/>
    <w:uiPriority w:val="99"/>
    <w:semiHidden/>
    <w:unhideWhenUsed/>
    <w:rsid w:val="00C22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nvidia.com/embedded/jetpack" TargetMode="Externa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a\AppData\Local\Microsoft\Windows\Temporary%20Internet%20Files\Content.IE5\2C16O9KL\20200515143128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ECA93A-522C-4C40-8E5F-ED203DF1B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20200515143128.dotx</Template>
  <TotalTime>0</TotalTime>
  <Pages>7</Pages>
  <Words>787</Words>
  <Characters>4489</Characters>
  <Application>Microsoft Office Word</Application>
  <DocSecurity>0</DocSecurity>
  <Lines>37</Lines>
  <Paragraphs>10</Paragraphs>
  <ScaleCrop>false</ScaleCrop>
  <LinksUpToDate>false</LinksUpToDate>
  <CharactersWithSpaces>5266</CharactersWithSpaces>
  <SharedDoc>false</SharedDoc>
  <HLinks>
    <vt:vector size="18" baseType="variant">
      <vt:variant>
        <vt:i4>5898327</vt:i4>
      </vt:variant>
      <vt:variant>
        <vt:i4>6</vt:i4>
      </vt:variant>
      <vt:variant>
        <vt:i4>0</vt:i4>
      </vt:variant>
      <vt:variant>
        <vt:i4>5</vt:i4>
      </vt:variant>
      <vt:variant>
        <vt:lpwstr>http://www.ceaj.org/</vt:lpwstr>
      </vt:variant>
      <vt:variant>
        <vt:lpwstr/>
      </vt:variant>
      <vt:variant>
        <vt:i4>1376281</vt:i4>
      </vt:variant>
      <vt:variant>
        <vt:i4>3</vt:i4>
      </vt:variant>
      <vt:variant>
        <vt:i4>0</vt:i4>
      </vt:variant>
      <vt:variant>
        <vt:i4>5</vt:i4>
      </vt:variant>
      <vt:variant>
        <vt:lpwstr>http://cea.ceaj.org/CN/column/column110.shtml</vt:lpwstr>
      </vt:variant>
      <vt:variant>
        <vt:lpwstr/>
      </vt:variant>
      <vt:variant>
        <vt:i4>1310750</vt:i4>
      </vt:variant>
      <vt:variant>
        <vt:i4>0</vt:i4>
      </vt:variant>
      <vt:variant>
        <vt:i4>0</vt:i4>
      </vt:variant>
      <vt:variant>
        <vt:i4>5</vt:i4>
      </vt:variant>
      <vt:variant>
        <vt:lpwstr>http://cea.ceaj.org/CN/column/column107.shtml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2010-04-29T02:30:00Z</cp:lastPrinted>
  <dcterms:created xsi:type="dcterms:W3CDTF">2020-07-07T08:16:00Z</dcterms:created>
  <dcterms:modified xsi:type="dcterms:W3CDTF">2020-09-01T05:03:00Z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TextFE=宋体_x000d_</vt:lpwstr>
  </property>
  <property fmtid="{D5CDD505-2E9C-101B-9397-08002B2CF9AE}" pid="3" name="MTPreferences 1">
    <vt:lpwstr>
_x000d_
[Sizes]_x000d_
Full=11 pt_x000d_
Script=8 pt_x000d_
ScriptScript=6 pt_x000d_
Symbol=150 %_x000d_
SubSymbol=100 %_x000d_
User1=75 %_x000d_
User2=150 %_x000d_
SmallLargeIncr=1 pt_x000d_
_x000d_
[Spacing]_x000d_
LineSpacing=150 %_x000d_
MatrixRowSpacing=150 %_x000d_
MatrixColSpacing=100 %_x000d_
SuperscriptHeight=45 %_x000d_
SubscriptDepth=25 </vt:lpwstr>
  </property>
  <property fmtid="{D5CDD505-2E9C-101B-9397-08002B2CF9AE}" pid="4" name="MTPreferences 2">
    <vt:lpwstr>%_x000d_
SubSupGap=8 %_x000d_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</vt:lpwstr>
  </property>
  <property fmtid="{D5CDD505-2E9C-101B-9397-08002B2CF9AE}" pid="5" name="MTPreferences 3">
    <vt:lpwstr>inGap=8 %_x000d_
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MathType</vt:lpwstr>
  </property>
  <property fmtid="{D5CDD505-2E9C-101B-9397-08002B2CF9AE}" pid="7" name="MTWinEqns">
    <vt:bool>true</vt:bool>
  </property>
</Properties>
</file>